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FA8D" w14:textId="77777777" w:rsidR="00140825" w:rsidRDefault="00140825" w:rsidP="00140825">
      <w:pPr>
        <w:pStyle w:val="Title"/>
        <w:spacing w:line="216" w:lineRule="auto"/>
        <w:rPr>
          <w:rFonts w:cs="Arial"/>
          <w:sz w:val="24"/>
          <w:szCs w:val="24"/>
        </w:rPr>
      </w:pPr>
      <w:bookmarkStart w:id="0" w:name="OLE_LINK1"/>
    </w:p>
    <w:p w14:paraId="6BE6C02C" w14:textId="77777777" w:rsidR="00140825" w:rsidRDefault="00140825" w:rsidP="00140825"/>
    <w:p w14:paraId="0E6746BB" w14:textId="77777777" w:rsidR="00140825" w:rsidRDefault="00140825" w:rsidP="00140825"/>
    <w:p w14:paraId="2B113965" w14:textId="77777777" w:rsidR="00140825" w:rsidRDefault="00140825" w:rsidP="00140825"/>
    <w:p w14:paraId="4ED399C7" w14:textId="77777777" w:rsidR="00140825" w:rsidRDefault="00140825" w:rsidP="00140825"/>
    <w:p w14:paraId="26BF4914" w14:textId="77777777" w:rsidR="00140825" w:rsidRDefault="00140825" w:rsidP="00140825"/>
    <w:p w14:paraId="13633951" w14:textId="77777777" w:rsidR="00140825" w:rsidRPr="001A764A" w:rsidRDefault="00140825" w:rsidP="00140825"/>
    <w:p w14:paraId="609AA2FA" w14:textId="77777777" w:rsidR="00140825" w:rsidRPr="00830A85" w:rsidRDefault="00140825" w:rsidP="00140825">
      <w:pPr>
        <w:rPr>
          <w:rFonts w:cs="Arial"/>
          <w:sz w:val="24"/>
          <w:szCs w:val="24"/>
        </w:rPr>
      </w:pPr>
    </w:p>
    <w:p w14:paraId="276B46C2" w14:textId="77777777" w:rsidR="00140825" w:rsidRPr="001A764A" w:rsidRDefault="00974327" w:rsidP="00140825">
      <w:pPr>
        <w:pStyle w:val="ProjectTitle"/>
      </w:pPr>
      <w:sdt>
        <w:sdtPr>
          <w:alias w:val="Title"/>
          <w:tag w:val=""/>
          <w:id w:val="-1738385448"/>
          <w:placeholder>
            <w:docPart w:val="51D61CA0112F4A4E8569B39DDDA349A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140825" w:rsidRPr="007907E1">
            <w:rPr>
              <w:lang w:val="en-GB"/>
            </w:rPr>
            <w:t xml:space="preserve">NPG </w:t>
          </w:r>
          <w:r w:rsidR="00140825" w:rsidRPr="007907E1">
            <w:t xml:space="preserve">ADMS Upgrade </w:t>
          </w:r>
          <w:r w:rsidR="00140825">
            <w:t xml:space="preserve">– </w:t>
          </w:r>
          <w:r w:rsidR="00140825" w:rsidRPr="007907E1">
            <w:t>DNS/AD/MTLS/2FA</w:t>
          </w:r>
        </w:sdtContent>
      </w:sdt>
    </w:p>
    <w:p w14:paraId="59865691" w14:textId="77777777" w:rsidR="00140825" w:rsidRPr="00830A85" w:rsidRDefault="00140825" w:rsidP="00140825">
      <w:pPr>
        <w:pStyle w:val="Titlepagetext"/>
        <w:rPr>
          <w:rFonts w:cs="Arial"/>
          <w:color w:val="333F48"/>
          <w:sz w:val="24"/>
          <w:szCs w:val="24"/>
        </w:rPr>
      </w:pPr>
    </w:p>
    <w:p w14:paraId="11B3ED91" w14:textId="77777777" w:rsidR="00140825" w:rsidRPr="001A764A" w:rsidRDefault="00140825" w:rsidP="00140825">
      <w:pPr>
        <w:pStyle w:val="DocumentType"/>
      </w:pPr>
      <w:r>
        <w:t xml:space="preserve">Configuration Notes – GE Internal Environment </w:t>
      </w:r>
    </w:p>
    <w:p w14:paraId="3EAD94F0" w14:textId="77777777" w:rsidR="00140825" w:rsidRPr="00830A85" w:rsidRDefault="00974327" w:rsidP="00140825">
      <w:pPr>
        <w:pStyle w:val="TitlePageSubtitle"/>
        <w:rPr>
          <w:i/>
          <w:spacing w:val="14"/>
          <w:sz w:val="24"/>
          <w:szCs w:val="24"/>
        </w:rPr>
      </w:pPr>
      <w:sdt>
        <w:sdtPr>
          <w:rPr>
            <w:i/>
          </w:rPr>
          <w:alias w:val="Subject"/>
          <w:tag w:val=""/>
          <w:id w:val="1357394245"/>
          <w:placeholder>
            <w:docPart w:val="5A023908B25B41BFB9138FDF69C819BA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140825" w:rsidRPr="007907E1">
            <w:t>CR169</w:t>
          </w:r>
        </w:sdtContent>
      </w:sdt>
    </w:p>
    <w:p w14:paraId="24379D0C" w14:textId="77777777" w:rsidR="00140825" w:rsidRPr="00830A85" w:rsidRDefault="00140825" w:rsidP="00140825">
      <w:pPr>
        <w:rPr>
          <w:rFonts w:cs="Arial"/>
          <w:sz w:val="24"/>
          <w:szCs w:val="24"/>
        </w:rPr>
      </w:pPr>
    </w:p>
    <w:tbl>
      <w:tblPr>
        <w:tblpPr w:leftFromText="180" w:rightFromText="180" w:vertAnchor="text" w:horzAnchor="margin" w:tblpY="726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795"/>
        <w:gridCol w:w="7555"/>
      </w:tblGrid>
      <w:tr w:rsidR="00140825" w:rsidRPr="00830A85" w14:paraId="015B2270" w14:textId="77777777" w:rsidTr="00ED32E5">
        <w:tc>
          <w:tcPr>
            <w:tcW w:w="1795" w:type="dxa"/>
          </w:tcPr>
          <w:p w14:paraId="04909162" w14:textId="77777777" w:rsidR="00140825" w:rsidRPr="00830A85" w:rsidRDefault="00140825" w:rsidP="00ED32E5">
            <w:pPr>
              <w:pStyle w:val="Titlepagetable"/>
              <w:spacing w:line="288" w:lineRule="auto"/>
              <w:rPr>
                <w:rFonts w:cs="Arial"/>
                <w:sz w:val="24"/>
                <w:szCs w:val="24"/>
              </w:rPr>
            </w:pPr>
            <w:r w:rsidRPr="00830A85">
              <w:rPr>
                <w:rFonts w:cs="Arial"/>
                <w:sz w:val="24"/>
                <w:szCs w:val="24"/>
              </w:rPr>
              <w:t>Submitted by:</w:t>
            </w:r>
          </w:p>
        </w:tc>
        <w:tc>
          <w:tcPr>
            <w:tcW w:w="7555" w:type="dxa"/>
          </w:tcPr>
          <w:p w14:paraId="3925FCAC" w14:textId="77777777" w:rsidR="00140825" w:rsidRPr="00830A85" w:rsidRDefault="00140825" w:rsidP="00ED32E5">
            <w:pPr>
              <w:pStyle w:val="Titlepagetable"/>
              <w:spacing w:line="288" w:lineRule="auto"/>
              <w:rPr>
                <w:rFonts w:cs="Arial"/>
                <w:sz w:val="24"/>
                <w:szCs w:val="24"/>
              </w:rPr>
            </w:pPr>
            <w:r w:rsidRPr="00830A85">
              <w:rPr>
                <w:rFonts w:cs="Arial"/>
                <w:sz w:val="24"/>
                <w:szCs w:val="24"/>
              </w:rPr>
              <w:t>GE Vernova</w:t>
            </w:r>
          </w:p>
        </w:tc>
      </w:tr>
      <w:tr w:rsidR="00140825" w:rsidRPr="00830A85" w14:paraId="50A5A1F5" w14:textId="77777777" w:rsidTr="00ED32E5">
        <w:tc>
          <w:tcPr>
            <w:tcW w:w="1795" w:type="dxa"/>
          </w:tcPr>
          <w:p w14:paraId="2044CEE6" w14:textId="77777777" w:rsidR="00140825" w:rsidRPr="00830A85" w:rsidRDefault="00140825" w:rsidP="00ED32E5">
            <w:pPr>
              <w:pStyle w:val="Titlepagetable"/>
              <w:spacing w:line="288" w:lineRule="auto"/>
              <w:rPr>
                <w:rFonts w:cs="Arial"/>
                <w:sz w:val="24"/>
                <w:szCs w:val="24"/>
              </w:rPr>
            </w:pPr>
            <w:r w:rsidRPr="00830A85">
              <w:rPr>
                <w:rFonts w:cs="Arial"/>
                <w:sz w:val="24"/>
                <w:szCs w:val="24"/>
              </w:rPr>
              <w:t>Revision No.</w:t>
            </w:r>
          </w:p>
        </w:tc>
        <w:tc>
          <w:tcPr>
            <w:tcW w:w="7555" w:type="dxa"/>
          </w:tcPr>
          <w:p w14:paraId="0AC2077B" w14:textId="664CEAC6" w:rsidR="00140825" w:rsidRPr="00C8685E" w:rsidRDefault="009E4D71" w:rsidP="00ED32E5">
            <w:pPr>
              <w:pStyle w:val="Titlepagetable"/>
              <w:spacing w:line="288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1.0</w:t>
            </w:r>
          </w:p>
        </w:tc>
      </w:tr>
      <w:tr w:rsidR="00140825" w:rsidRPr="00830A85" w14:paraId="1138F074" w14:textId="77777777" w:rsidTr="00ED32E5">
        <w:trPr>
          <w:trHeight w:val="414"/>
        </w:trPr>
        <w:tc>
          <w:tcPr>
            <w:tcW w:w="9350" w:type="dxa"/>
            <w:gridSpan w:val="2"/>
          </w:tcPr>
          <w:p w14:paraId="7D4312E6" w14:textId="181DF8A8" w:rsidR="00140825" w:rsidRPr="00C8685E" w:rsidRDefault="00140825" w:rsidP="00ED32E5">
            <w:pPr>
              <w:pStyle w:val="Titlepagetable"/>
              <w:spacing w:line="288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  <w:lang w:val="en-GB"/>
              </w:rPr>
              <w:t>2</w:t>
            </w:r>
            <w:r w:rsidR="009E4D71">
              <w:rPr>
                <w:rFonts w:cs="Arial"/>
                <w:sz w:val="24"/>
                <w:szCs w:val="24"/>
                <w:lang w:val="en-GB"/>
              </w:rPr>
              <w:t>8</w:t>
            </w:r>
            <w:r w:rsidRPr="00C8685E">
              <w:rPr>
                <w:rFonts w:cs="Arial"/>
                <w:sz w:val="24"/>
                <w:szCs w:val="24"/>
                <w:lang w:val="en-GB"/>
              </w:rPr>
              <w:t xml:space="preserve"> </w:t>
            </w:r>
            <w:r w:rsidR="009E4D71">
              <w:rPr>
                <w:rFonts w:cs="Arial"/>
                <w:sz w:val="24"/>
                <w:szCs w:val="24"/>
                <w:lang w:val="en-GB"/>
              </w:rPr>
              <w:t>October</w:t>
            </w:r>
            <w:r w:rsidRPr="00C8685E">
              <w:rPr>
                <w:rFonts w:cs="Arial"/>
                <w:sz w:val="24"/>
                <w:szCs w:val="24"/>
              </w:rPr>
              <w:t>,</w:t>
            </w:r>
            <w:r>
              <w:rPr>
                <w:rFonts w:cs="Arial"/>
                <w:sz w:val="24"/>
                <w:szCs w:val="24"/>
              </w:rPr>
              <w:t xml:space="preserve"> 2025</w:t>
            </w:r>
          </w:p>
        </w:tc>
      </w:tr>
    </w:tbl>
    <w:p w14:paraId="506D3F06" w14:textId="77777777" w:rsidR="00140825" w:rsidRPr="00830A85" w:rsidRDefault="00140825" w:rsidP="00140825">
      <w:pPr>
        <w:rPr>
          <w:rFonts w:cs="Arial"/>
          <w:sz w:val="24"/>
          <w:szCs w:val="24"/>
        </w:rPr>
      </w:pPr>
    </w:p>
    <w:bookmarkEnd w:id="0"/>
    <w:p w14:paraId="0A179B74" w14:textId="77777777" w:rsidR="00140825" w:rsidRPr="00830A85" w:rsidRDefault="00140825" w:rsidP="00140825">
      <w:pPr>
        <w:pStyle w:val="ProjectTitle"/>
        <w:rPr>
          <w:sz w:val="24"/>
          <w:szCs w:val="24"/>
        </w:rPr>
        <w:sectPr w:rsidR="00140825" w:rsidRPr="00830A85" w:rsidSect="00140825"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830A85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7EC3AB9" wp14:editId="779EDC1A">
            <wp:simplePos x="0" y="0"/>
            <wp:positionH relativeFrom="margin">
              <wp:posOffset>-635</wp:posOffset>
            </wp:positionH>
            <wp:positionV relativeFrom="paragraph">
              <wp:posOffset>2677795</wp:posOffset>
            </wp:positionV>
            <wp:extent cx="2352675" cy="575945"/>
            <wp:effectExtent l="0" t="0" r="9525" b="0"/>
            <wp:wrapTight wrapText="bothSides">
              <wp:wrapPolygon edited="0">
                <wp:start x="1399" y="0"/>
                <wp:lineTo x="0" y="3572"/>
                <wp:lineTo x="0" y="15718"/>
                <wp:lineTo x="1574" y="20719"/>
                <wp:lineTo x="3323" y="20719"/>
                <wp:lineTo x="21513" y="13574"/>
                <wp:lineTo x="21513" y="7144"/>
                <wp:lineTo x="18189" y="5716"/>
                <wp:lineTo x="3498" y="0"/>
                <wp:lineTo x="1399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3" t="19115" r="6088" b="17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57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Start w:id="1" w:name="OLE_LINK3" w:displacedByCustomXml="next"/>
    <w:sdt>
      <w:sdtPr>
        <w:rPr>
          <w:rFonts w:eastAsiaTheme="minorEastAsia" w:cstheme="minorBidi"/>
          <w:b w:val="0"/>
          <w:color w:val="000000" w:themeColor="text1"/>
          <w:sz w:val="22"/>
          <w:szCs w:val="22"/>
        </w:rPr>
        <w:id w:val="-24017321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6B3758D" w14:textId="77777777" w:rsidR="00140825" w:rsidRDefault="00140825" w:rsidP="00140825">
          <w:pPr>
            <w:pStyle w:val="TOCHeading"/>
          </w:pPr>
          <w:r>
            <w:t>Table of Contents</w:t>
          </w:r>
        </w:p>
        <w:p w14:paraId="3BC2F3EA" w14:textId="62C8E15A" w:rsidR="00B32B56" w:rsidRDefault="00140825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"1-2" \h \z \u </w:instrText>
          </w:r>
          <w:r>
            <w:rPr>
              <w:b w:val="0"/>
              <w:bCs w:val="0"/>
            </w:rPr>
            <w:fldChar w:fldCharType="separate"/>
          </w:r>
          <w:hyperlink w:anchor="_Toc233374329" w:history="1">
            <w:r w:rsidR="00B32B56" w:rsidRPr="001112F2">
              <w:rPr>
                <w:rStyle w:val="Hyperlink"/>
              </w:rPr>
              <w:t>1</w:t>
            </w:r>
            <w:r w:rsidR="00B32B56">
              <w:rPr>
                <w:rFonts w:asciiTheme="minorHAnsi" w:eastAsiaTheme="minorEastAsia" w:hAnsiTheme="minorHAnsi"/>
                <w:b w:val="0"/>
                <w:bCs w:val="0"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B32B56" w:rsidRPr="001112F2">
              <w:rPr>
                <w:rStyle w:val="Hyperlink"/>
                <w:lang w:val="en-GB"/>
              </w:rPr>
              <w:t>Introduction</w:t>
            </w:r>
            <w:r w:rsidR="00B32B56">
              <w:rPr>
                <w:webHidden/>
              </w:rPr>
              <w:tab/>
            </w:r>
            <w:r w:rsidR="00B32B56">
              <w:rPr>
                <w:webHidden/>
              </w:rPr>
              <w:fldChar w:fldCharType="begin"/>
            </w:r>
            <w:r w:rsidR="00B32B56">
              <w:rPr>
                <w:webHidden/>
              </w:rPr>
              <w:instrText xml:space="preserve"> PAGEREF _Toc233374329 \h </w:instrText>
            </w:r>
            <w:r w:rsidR="00B32B56">
              <w:rPr>
                <w:webHidden/>
              </w:rPr>
            </w:r>
            <w:r w:rsidR="00B32B56">
              <w:rPr>
                <w:webHidden/>
              </w:rPr>
              <w:fldChar w:fldCharType="separate"/>
            </w:r>
            <w:r w:rsidR="00B32B56">
              <w:rPr>
                <w:webHidden/>
              </w:rPr>
              <w:t>3</w:t>
            </w:r>
            <w:r w:rsidR="00B32B56">
              <w:rPr>
                <w:webHidden/>
              </w:rPr>
              <w:fldChar w:fldCharType="end"/>
            </w:r>
          </w:hyperlink>
        </w:p>
        <w:p w14:paraId="41143DE9" w14:textId="1D2913F5" w:rsidR="00B32B56" w:rsidRDefault="00B32B56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374330" w:history="1">
            <w:r w:rsidRPr="001112F2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bCs w:val="0"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1112F2">
              <w:rPr>
                <w:rStyle w:val="Hyperlink"/>
              </w:rPr>
              <w:t>MTLS and Secure connection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_Toc233374330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097EEAF" w14:textId="37496B07" w:rsidR="00B32B56" w:rsidRDefault="00B32B56">
          <w:pPr>
            <w:pStyle w:val="TOC2"/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374331" w:history="1">
            <w:r w:rsidRPr="001112F2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1112F2">
              <w:rPr>
                <w:rStyle w:val="Hyperlink"/>
              </w:rPr>
              <w:t>MTLS for the replication group (NMS/report servers)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_Toc233374331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FAC7DA7" w14:textId="71408EA6" w:rsidR="00B32B56" w:rsidRDefault="00B32B56">
          <w:pPr>
            <w:pStyle w:val="TOC2"/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374332" w:history="1">
            <w:r w:rsidRPr="001112F2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1112F2">
              <w:rPr>
                <w:rStyle w:val="Hyperlink"/>
              </w:rPr>
              <w:t>MTLS for the Windows machines – CallTaker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_Toc233374332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75D2D7C" w14:textId="1D8B6C45" w:rsidR="00B32B56" w:rsidRDefault="00B32B56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374333" w:history="1">
            <w:r w:rsidRPr="001112F2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bCs w:val="0"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1112F2">
              <w:rPr>
                <w:rStyle w:val="Hyperlink"/>
              </w:rPr>
              <w:t>Common Instructions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_Toc233374333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CA6C245" w14:textId="14976401" w:rsidR="00B32B56" w:rsidRDefault="00B32B56">
          <w:pPr>
            <w:pStyle w:val="TOC2"/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374334" w:history="1">
            <w:r w:rsidRPr="001112F2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1112F2">
              <w:rPr>
                <w:rStyle w:val="Hyperlink"/>
              </w:rPr>
              <w:t>SSL Certificates Generation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_Toc233374334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D6DDDE2" w14:textId="74778AD5" w:rsidR="00140825" w:rsidRDefault="00140825" w:rsidP="00140825">
          <w:r>
            <w:rPr>
              <w:b/>
              <w:bCs/>
              <w:noProof/>
            </w:rPr>
            <w:fldChar w:fldCharType="end"/>
          </w:r>
        </w:p>
      </w:sdtContent>
    </w:sdt>
    <w:p w14:paraId="6AE5E31E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1046E2B3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0A73969E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0F65D79C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510D3597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02CDCB5C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2BFF324F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7839C8C8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5BD88775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1CD17570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2A930CAD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665A0B28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276AF438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4D27D765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0C7F095F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00974686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46794152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34CBBAF0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06CF4775" w14:textId="77777777" w:rsidR="00140825" w:rsidRPr="00830A85" w:rsidRDefault="00140825" w:rsidP="00140825">
      <w:pPr>
        <w:pStyle w:val="ForewordBody"/>
        <w:rPr>
          <w:rFonts w:cs="Arial"/>
          <w:sz w:val="24"/>
          <w:szCs w:val="24"/>
        </w:rPr>
      </w:pPr>
    </w:p>
    <w:bookmarkEnd w:id="1"/>
    <w:p w14:paraId="58F504CE" w14:textId="77777777" w:rsidR="00140825" w:rsidRPr="002A5F00" w:rsidRDefault="00140825" w:rsidP="00140825">
      <w:pPr>
        <w:pStyle w:val="ForewordBody"/>
        <w:rPr>
          <w:rFonts w:eastAsiaTheme="majorEastAsia" w:cstheme="majorBidi"/>
          <w:b/>
          <w:color w:val="005E60" w:themeColor="text2"/>
          <w:sz w:val="32"/>
          <w:szCs w:val="28"/>
        </w:rPr>
      </w:pPr>
      <w:r w:rsidRPr="002A5F00">
        <w:rPr>
          <w:rFonts w:eastAsiaTheme="majorEastAsia" w:cstheme="majorBidi"/>
          <w:b/>
          <w:color w:val="005E60" w:themeColor="text2"/>
          <w:sz w:val="32"/>
          <w:szCs w:val="28"/>
        </w:rPr>
        <w:t>List of Figures</w:t>
      </w:r>
    </w:p>
    <w:p w14:paraId="4AC6409B" w14:textId="77777777" w:rsidR="00140825" w:rsidRDefault="00140825" w:rsidP="00140825">
      <w:pPr>
        <w:pStyle w:val="ForewordBody"/>
        <w:rPr>
          <w:rFonts w:cs="Arial"/>
          <w:sz w:val="24"/>
          <w:szCs w:val="24"/>
        </w:rPr>
      </w:pPr>
    </w:p>
    <w:p w14:paraId="32A9581F" w14:textId="4DAD4136" w:rsidR="00140825" w:rsidRPr="00830A85" w:rsidRDefault="00140825" w:rsidP="00140825">
      <w:pPr>
        <w:pStyle w:val="ForewordBody"/>
        <w:rPr>
          <w:rFonts w:cs="Arial"/>
          <w:sz w:val="24"/>
          <w:szCs w:val="24"/>
        </w:rPr>
        <w:sectPr w:rsidR="00140825" w:rsidRPr="00830A85" w:rsidSect="00140825">
          <w:headerReference w:type="default" r:id="rId13"/>
          <w:footerReference w:type="default" r:id="rId14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rFonts w:cs="Arial"/>
          <w:noProof/>
          <w:sz w:val="24"/>
          <w:szCs w:val="24"/>
        </w:rPr>
        <w:fldChar w:fldCharType="begin"/>
      </w:r>
      <w:r>
        <w:rPr>
          <w:rFonts w:cs="Arial"/>
          <w:sz w:val="24"/>
          <w:szCs w:val="24"/>
        </w:rPr>
        <w:instrText xml:space="preserve"> TOC \h \z \c "Figure" </w:instrText>
      </w:r>
      <w:r>
        <w:rPr>
          <w:rFonts w:cs="Arial"/>
          <w:noProof/>
          <w:sz w:val="24"/>
          <w:szCs w:val="24"/>
        </w:rPr>
        <w:fldChar w:fldCharType="separate"/>
      </w:r>
      <w:r w:rsidR="00133BDC">
        <w:rPr>
          <w:rFonts w:cs="Arial"/>
          <w:b/>
          <w:bCs/>
          <w:noProof/>
          <w:sz w:val="24"/>
          <w:szCs w:val="24"/>
        </w:rPr>
        <w:t>No table of figures entries found.</w:t>
      </w:r>
      <w:r>
        <w:rPr>
          <w:rFonts w:cs="Arial"/>
          <w:sz w:val="24"/>
          <w:szCs w:val="24"/>
        </w:rPr>
        <w:fldChar w:fldCharType="end"/>
      </w:r>
    </w:p>
    <w:p w14:paraId="25A660A0" w14:textId="77777777" w:rsidR="00140825" w:rsidRDefault="00140825" w:rsidP="00140825">
      <w:pPr>
        <w:pStyle w:val="Heading1"/>
      </w:pPr>
      <w:bookmarkStart w:id="2" w:name="_Toc233374329"/>
      <w:bookmarkStart w:id="3" w:name="OLE_LINK8"/>
      <w:bookmarkStart w:id="4" w:name="OLE_LINK6"/>
      <w:r>
        <w:rPr>
          <w:lang w:val="en-GB"/>
        </w:rPr>
        <w:lastRenderedPageBreak/>
        <w:t>Introduction</w:t>
      </w:r>
      <w:bookmarkEnd w:id="2"/>
    </w:p>
    <w:p w14:paraId="7AD598E9" w14:textId="77777777" w:rsidR="00140825" w:rsidRPr="00917D4F" w:rsidRDefault="00140825" w:rsidP="00140825">
      <w:pPr>
        <w:pStyle w:val="Body1Report"/>
        <w:rPr>
          <w:lang w:val="en-GB"/>
        </w:rPr>
      </w:pPr>
      <w:r w:rsidRPr="00917D4F">
        <w:rPr>
          <w:lang w:val="en-GB"/>
        </w:rPr>
        <w:t xml:space="preserve">This document is GE’s </w:t>
      </w:r>
      <w:r>
        <w:rPr>
          <w:lang w:val="en-GB"/>
        </w:rPr>
        <w:t xml:space="preserve">general technical configuration </w:t>
      </w:r>
      <w:proofErr w:type="gramStart"/>
      <w:r>
        <w:rPr>
          <w:lang w:val="en-GB"/>
        </w:rPr>
        <w:t>description based</w:t>
      </w:r>
      <w:proofErr w:type="gramEnd"/>
      <w:r>
        <w:rPr>
          <w:lang w:val="en-GB"/>
        </w:rPr>
        <w:t xml:space="preserve"> </w:t>
      </w:r>
      <w:r w:rsidRPr="000F565E">
        <w:rPr>
          <w:lang w:val="en-GB"/>
        </w:rPr>
        <w:t>design document – “</w:t>
      </w:r>
      <w:sdt>
        <w:sdtPr>
          <w:alias w:val="Title"/>
          <w:id w:val="638075608"/>
          <w:placeholder>
            <w:docPart w:val="DDCC2A5D9BEB4933A156FBA486A1A81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Pr="000F565E">
            <w:t>NPG ADMS Upgrade – DNS/AD/MTLS/2FA</w:t>
          </w:r>
        </w:sdtContent>
      </w:sdt>
      <w:r w:rsidRPr="000F565E">
        <w:t>.  General Design. CR169”</w:t>
      </w:r>
      <w:r w:rsidRPr="00917D4F">
        <w:rPr>
          <w:lang w:val="en-GB"/>
        </w:rPr>
        <w:t xml:space="preserve">. </w:t>
      </w:r>
    </w:p>
    <w:p w14:paraId="6793C775" w14:textId="77777777" w:rsidR="00140825" w:rsidRDefault="00140825" w:rsidP="00140825">
      <w:pPr>
        <w:pStyle w:val="Body1Report"/>
        <w:rPr>
          <w:lang w:val="en-GB"/>
        </w:rPr>
      </w:pPr>
      <w:bookmarkStart w:id="5" w:name="OLE_LINK5"/>
    </w:p>
    <w:p w14:paraId="2B57B776" w14:textId="77777777" w:rsidR="00140825" w:rsidRDefault="00140825" w:rsidP="00140825">
      <w:pPr>
        <w:pStyle w:val="Heading1"/>
      </w:pPr>
      <w:bookmarkStart w:id="6" w:name="_Ref196818135"/>
      <w:bookmarkStart w:id="7" w:name="_Toc233374330"/>
      <w:bookmarkStart w:id="8" w:name="_Toc6415988"/>
      <w:bookmarkEnd w:id="3"/>
      <w:bookmarkEnd w:id="4"/>
      <w:bookmarkEnd w:id="5"/>
      <w:r>
        <w:t>MTLS and Secure connection</w:t>
      </w:r>
      <w:bookmarkEnd w:id="6"/>
      <w:bookmarkEnd w:id="7"/>
    </w:p>
    <w:p w14:paraId="5F25E92E" w14:textId="77777777" w:rsidR="00140825" w:rsidRDefault="00140825" w:rsidP="00140825"/>
    <w:p w14:paraId="4C6F7635" w14:textId="77777777" w:rsidR="00140825" w:rsidRPr="000F565E" w:rsidRDefault="00140825" w:rsidP="00140825">
      <w:pPr>
        <w:pStyle w:val="Heading2"/>
      </w:pPr>
      <w:bookmarkStart w:id="9" w:name="_Toc233374331"/>
      <w:r w:rsidRPr="000F565E">
        <w:t>MTLS for the replication group (NMS/report servers)</w:t>
      </w:r>
      <w:bookmarkEnd w:id="9"/>
      <w:r w:rsidRPr="000F565E">
        <w:t xml:space="preserve"> </w:t>
      </w:r>
    </w:p>
    <w:p w14:paraId="6B16A9B1" w14:textId="77777777" w:rsidR="00140825" w:rsidRPr="0077066A" w:rsidRDefault="00140825" w:rsidP="00140825">
      <w:pPr>
        <w:pStyle w:val="Caption"/>
        <w:jc w:val="left"/>
        <w:rPr>
          <w:rFonts w:ascii="Arial" w:hAnsi="Arial"/>
          <w:i w:val="0"/>
          <w:iCs w:val="0"/>
          <w:sz w:val="22"/>
          <w:szCs w:val="22"/>
        </w:rPr>
      </w:pPr>
      <w:r w:rsidRPr="0077066A">
        <w:rPr>
          <w:rFonts w:ascii="Arial" w:hAnsi="Arial"/>
          <w:i w:val="0"/>
          <w:iCs w:val="0"/>
          <w:sz w:val="22"/>
          <w:szCs w:val="22"/>
        </w:rPr>
        <w:t>There are following steps to be implemented for the configuration:</w:t>
      </w:r>
    </w:p>
    <w:p w14:paraId="5F78CE5B" w14:textId="6C63CA19" w:rsidR="00140825" w:rsidRPr="00D9463A" w:rsidRDefault="00140825">
      <w:pPr>
        <w:pStyle w:val="ListParagraph"/>
        <w:numPr>
          <w:ilvl w:val="0"/>
          <w:numId w:val="19"/>
        </w:numPr>
      </w:pPr>
      <w:r w:rsidRPr="00D9463A">
        <w:t xml:space="preserve">Generating </w:t>
      </w:r>
      <w:proofErr w:type="gramStart"/>
      <w:r w:rsidRPr="00D9463A">
        <w:t>the certificates</w:t>
      </w:r>
      <w:proofErr w:type="gramEnd"/>
      <w:r w:rsidRPr="00D9463A">
        <w:t xml:space="preserve"> on </w:t>
      </w:r>
      <w:r w:rsidR="00F41082">
        <w:t>the highest priority server</w:t>
      </w:r>
      <w:r w:rsidR="00B00AFD">
        <w:t xml:space="preserve"> of replication group</w:t>
      </w:r>
      <w:r w:rsidRPr="00D9463A">
        <w:t xml:space="preserve"> </w:t>
      </w:r>
      <w:r w:rsidR="00B00AFD">
        <w:t>(</w:t>
      </w:r>
      <w:r w:rsidRPr="0077066A">
        <w:rPr>
          <w:b/>
          <w:bCs/>
        </w:rPr>
        <w:t>npgadmsnms1</w:t>
      </w:r>
      <w:r w:rsidR="00B00AFD" w:rsidRPr="00B00AFD">
        <w:t>)</w:t>
      </w:r>
      <w:r w:rsidRPr="00D9463A">
        <w:t>:</w:t>
      </w:r>
    </w:p>
    <w:p w14:paraId="389157FE" w14:textId="77777777" w:rsidR="00140825" w:rsidRPr="00D9463A" w:rsidRDefault="00140825" w:rsidP="00140825">
      <w:r w:rsidRPr="00D9463A">
        <w:rPr>
          <w:noProof/>
        </w:rPr>
        <w:drawing>
          <wp:inline distT="0" distB="0" distL="0" distR="0" wp14:anchorId="714BCD29" wp14:editId="040A9EC6">
            <wp:extent cx="4886325" cy="2886075"/>
            <wp:effectExtent l="0" t="0" r="9525" b="9525"/>
            <wp:docPr id="8137225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98A6F" w14:textId="77777777" w:rsidR="00140825" w:rsidRPr="00D9463A" w:rsidRDefault="00140825" w:rsidP="00140825"/>
    <w:p w14:paraId="2C709207" w14:textId="725FD276" w:rsidR="00140825" w:rsidRPr="00D9463A" w:rsidRDefault="00140825">
      <w:pPr>
        <w:pStyle w:val="ListParagraph"/>
        <w:numPr>
          <w:ilvl w:val="0"/>
          <w:numId w:val="19"/>
        </w:numPr>
      </w:pPr>
      <w:r w:rsidRPr="00D9463A">
        <w:t xml:space="preserve">Generating the certificates on </w:t>
      </w:r>
      <w:r w:rsidR="00B00AFD">
        <w:t>other servers of replication group</w:t>
      </w:r>
      <w:r>
        <w:t xml:space="preserve"> </w:t>
      </w:r>
      <w:r w:rsidR="00B00AFD">
        <w:t>(</w:t>
      </w:r>
      <w:r w:rsidRPr="00D9463A">
        <w:rPr>
          <w:b/>
          <w:bCs/>
        </w:rPr>
        <w:t>npgadmsnms2</w:t>
      </w:r>
      <w:r w:rsidR="00B00AFD" w:rsidRPr="00B00AFD">
        <w:t>)</w:t>
      </w:r>
      <w:r w:rsidR="00B00AFD">
        <w:t>, this must be run on the highest priority server (</w:t>
      </w:r>
      <w:r w:rsidR="00B00AFD">
        <w:rPr>
          <w:b/>
          <w:bCs/>
        </w:rPr>
        <w:t>npgadmsnms1</w:t>
      </w:r>
      <w:r w:rsidR="00B00AFD">
        <w:t>)</w:t>
      </w:r>
      <w:r w:rsidRPr="00D9463A">
        <w:t>:</w:t>
      </w:r>
    </w:p>
    <w:p w14:paraId="759ED7E1" w14:textId="77777777" w:rsidR="00140825" w:rsidRPr="00D9463A" w:rsidRDefault="00140825" w:rsidP="00140825">
      <w:r w:rsidRPr="00D9463A">
        <w:t>[npgadmsnms1-</w:t>
      </w:r>
      <w:proofErr w:type="gramStart"/>
      <w:r w:rsidRPr="00D9463A">
        <w:t>enmac]$</w:t>
      </w:r>
      <w:proofErr w:type="gramEnd"/>
      <w:r w:rsidRPr="00D9463A">
        <w:t xml:space="preserve"> /users/bin/</w:t>
      </w:r>
      <w:proofErr w:type="spellStart"/>
      <w:r w:rsidRPr="00D9463A">
        <w:t>gen_certs</w:t>
      </w:r>
      <w:proofErr w:type="spellEnd"/>
      <w:r w:rsidRPr="00D9463A">
        <w:t xml:space="preserve"> -d 720 -t npgadmsnms2 &gt; /</w:t>
      </w:r>
      <w:proofErr w:type="spellStart"/>
      <w:r w:rsidRPr="00D9463A">
        <w:t>tmp</w:t>
      </w:r>
      <w:proofErr w:type="spellEnd"/>
      <w:r w:rsidRPr="00D9463A">
        <w:t>/npgadmsnms2.tar.gz</w:t>
      </w:r>
    </w:p>
    <w:p w14:paraId="69CCBB90" w14:textId="77777777" w:rsidR="00140825" w:rsidRDefault="00140825" w:rsidP="00140825">
      <w:r w:rsidRPr="00D9463A">
        <w:rPr>
          <w:noProof/>
        </w:rPr>
        <w:lastRenderedPageBreak/>
        <w:drawing>
          <wp:inline distT="0" distB="0" distL="0" distR="0" wp14:anchorId="2679D598" wp14:editId="2B03DC85">
            <wp:extent cx="5943600" cy="1209675"/>
            <wp:effectExtent l="0" t="0" r="0" b="9525"/>
            <wp:docPr id="20571104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F4CF5" w14:textId="451E51B7" w:rsidR="00B00AFD" w:rsidRDefault="00B00AFD" w:rsidP="00140825">
      <w:r>
        <w:t xml:space="preserve">Use WinSCP to take the resulting </w:t>
      </w:r>
      <w:r w:rsidR="00755358">
        <w:t>tar.</w:t>
      </w:r>
      <w:r>
        <w:t>gz file from the highest priority server (</w:t>
      </w:r>
      <w:r>
        <w:rPr>
          <w:b/>
          <w:bCs/>
        </w:rPr>
        <w:t>npgadmsnms1</w:t>
      </w:r>
      <w:r>
        <w:t>) and transfer it to the appropriate lower priority server (</w:t>
      </w:r>
      <w:r>
        <w:rPr>
          <w:b/>
          <w:bCs/>
        </w:rPr>
        <w:t>npgadmsnms2</w:t>
      </w:r>
      <w:r>
        <w:t>).</w:t>
      </w:r>
    </w:p>
    <w:p w14:paraId="36B6994F" w14:textId="333BC0E3" w:rsidR="00B00AFD" w:rsidRDefault="00B00AFD" w:rsidP="00140825">
      <w:r>
        <w:t xml:space="preserve">Extract the </w:t>
      </w:r>
      <w:r w:rsidR="00755358">
        <w:t>tar.</w:t>
      </w:r>
      <w:r>
        <w:t xml:space="preserve">gz file to get the </w:t>
      </w:r>
      <w:r>
        <w:rPr>
          <w:b/>
          <w:bCs/>
        </w:rPr>
        <w:t>certs</w:t>
      </w:r>
      <w:r>
        <w:t xml:space="preserve"> directory and move it to the </w:t>
      </w:r>
      <w:r w:rsidRPr="00B00AFD">
        <w:rPr>
          <w:b/>
          <w:bCs/>
        </w:rPr>
        <w:t>/datafiles/config/</w:t>
      </w:r>
      <w:r>
        <w:t xml:space="preserve"> directory.</w:t>
      </w:r>
    </w:p>
    <w:p w14:paraId="7558EAEC" w14:textId="6B2EB561" w:rsidR="00B00AFD" w:rsidRPr="00D9463A" w:rsidRDefault="00B00AFD" w:rsidP="00140825">
      <w:r w:rsidRPr="00B00AFD">
        <w:t>This must be done for all servers in the replication group</w:t>
      </w:r>
      <w:r w:rsidR="00755358">
        <w:t>, including reports servers</w:t>
      </w:r>
      <w:r w:rsidRPr="00B00AFD">
        <w:t>.</w:t>
      </w:r>
    </w:p>
    <w:p w14:paraId="47571145" w14:textId="77777777" w:rsidR="00140825" w:rsidRPr="00D9463A" w:rsidRDefault="00140825" w:rsidP="00140825">
      <w:r w:rsidRPr="00D9463A">
        <w:rPr>
          <w:noProof/>
        </w:rPr>
        <w:drawing>
          <wp:inline distT="0" distB="0" distL="0" distR="0" wp14:anchorId="4E2FABEA" wp14:editId="15E3026F">
            <wp:extent cx="4933950" cy="1362075"/>
            <wp:effectExtent l="0" t="0" r="0" b="9525"/>
            <wp:docPr id="6027765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E5A9B" w14:textId="77777777" w:rsidR="00140825" w:rsidRPr="00D9463A" w:rsidRDefault="00140825" w:rsidP="00140825"/>
    <w:p w14:paraId="395735BA" w14:textId="77777777" w:rsidR="00140825" w:rsidRPr="00917D4F" w:rsidRDefault="00140825" w:rsidP="00140825">
      <w:pPr>
        <w:pStyle w:val="Heading2"/>
      </w:pPr>
      <w:bookmarkStart w:id="10" w:name="_Toc233374332"/>
      <w:r w:rsidRPr="00D9463A">
        <w:t xml:space="preserve">MTLS for the Windows machines – </w:t>
      </w:r>
      <w:proofErr w:type="spellStart"/>
      <w:r>
        <w:t>CallTaker</w:t>
      </w:r>
      <w:bookmarkEnd w:id="10"/>
      <w:proofErr w:type="spellEnd"/>
    </w:p>
    <w:p w14:paraId="61B4E26E" w14:textId="77777777" w:rsidR="00140825" w:rsidRDefault="00140825" w:rsidP="00140825">
      <w:pPr>
        <w:pStyle w:val="Caption"/>
        <w:jc w:val="left"/>
        <w:rPr>
          <w:rFonts w:ascii="Arial" w:hAnsi="Arial"/>
          <w:i w:val="0"/>
          <w:iCs w:val="0"/>
          <w:sz w:val="22"/>
          <w:szCs w:val="22"/>
        </w:rPr>
      </w:pPr>
      <w:r>
        <w:rPr>
          <w:rFonts w:ascii="Arial" w:hAnsi="Arial"/>
          <w:i w:val="0"/>
          <w:iCs w:val="0"/>
          <w:sz w:val="22"/>
          <w:szCs w:val="22"/>
        </w:rPr>
        <w:t>There are following steps to be implemented for the configuration:</w:t>
      </w:r>
    </w:p>
    <w:p w14:paraId="735F8933" w14:textId="77777777" w:rsidR="00140825" w:rsidRPr="00C92636" w:rsidRDefault="00140825">
      <w:pPr>
        <w:pStyle w:val="Caption"/>
        <w:numPr>
          <w:ilvl w:val="0"/>
          <w:numId w:val="22"/>
        </w:numPr>
        <w:jc w:val="left"/>
        <w:rPr>
          <w:rFonts w:ascii="Arial" w:hAnsi="Arial"/>
          <w:i w:val="0"/>
          <w:iCs w:val="0"/>
          <w:sz w:val="22"/>
          <w:szCs w:val="22"/>
        </w:rPr>
      </w:pPr>
      <w:r w:rsidRPr="00C92636">
        <w:rPr>
          <w:rFonts w:ascii="Arial" w:hAnsi="Arial"/>
          <w:i w:val="0"/>
          <w:iCs w:val="0"/>
          <w:sz w:val="22"/>
          <w:szCs w:val="22"/>
        </w:rPr>
        <w:t>Generate certificates for the CT</w:t>
      </w:r>
    </w:p>
    <w:p w14:paraId="331F514E" w14:textId="77777777" w:rsidR="00140825" w:rsidRPr="00C92636" w:rsidRDefault="00140825" w:rsidP="00140825">
      <w:pPr>
        <w:pStyle w:val="Caption"/>
        <w:jc w:val="left"/>
        <w:rPr>
          <w:rFonts w:ascii="Arial" w:hAnsi="Arial"/>
          <w:i w:val="0"/>
          <w:iCs w:val="0"/>
          <w:sz w:val="22"/>
          <w:szCs w:val="22"/>
        </w:rPr>
      </w:pPr>
      <w:r w:rsidRPr="00C92636">
        <w:rPr>
          <w:rFonts w:ascii="Arial" w:hAnsi="Arial"/>
          <w:i w:val="0"/>
          <w:iCs w:val="0"/>
          <w:sz w:val="22"/>
          <w:szCs w:val="22"/>
        </w:rPr>
        <w:t>On the priority server (npgadmsnms1), run the following command:</w:t>
      </w:r>
    </w:p>
    <w:p w14:paraId="537EE6D7" w14:textId="633084E6" w:rsidR="00140825" w:rsidRPr="00C92636" w:rsidRDefault="00140825" w:rsidP="00140825">
      <w:pPr>
        <w:pStyle w:val="Caption"/>
        <w:jc w:val="left"/>
        <w:rPr>
          <w:rFonts w:ascii="Arial" w:hAnsi="Arial"/>
          <w:b/>
          <w:bCs/>
          <w:sz w:val="22"/>
          <w:szCs w:val="22"/>
        </w:rPr>
      </w:pPr>
      <w:r w:rsidRPr="00C92636">
        <w:rPr>
          <w:rFonts w:ascii="Arial" w:hAnsi="Arial"/>
          <w:i w:val="0"/>
          <w:iCs w:val="0"/>
          <w:sz w:val="22"/>
          <w:szCs w:val="22"/>
        </w:rPr>
        <w:t xml:space="preserve"> </w:t>
      </w:r>
      <w:r w:rsidRPr="00C92636">
        <w:rPr>
          <w:rFonts w:ascii="Arial" w:hAnsi="Arial"/>
          <w:b/>
          <w:bCs/>
          <w:sz w:val="22"/>
          <w:szCs w:val="22"/>
        </w:rPr>
        <w:t>/users/bin/</w:t>
      </w:r>
      <w:proofErr w:type="spellStart"/>
      <w:r w:rsidRPr="00C92636">
        <w:rPr>
          <w:rFonts w:ascii="Arial" w:hAnsi="Arial"/>
          <w:b/>
          <w:bCs/>
          <w:sz w:val="22"/>
          <w:szCs w:val="22"/>
        </w:rPr>
        <w:t>gen_certs</w:t>
      </w:r>
      <w:proofErr w:type="spellEnd"/>
      <w:r w:rsidRPr="00C92636">
        <w:rPr>
          <w:rFonts w:ascii="Arial" w:hAnsi="Arial"/>
          <w:b/>
          <w:bCs/>
          <w:sz w:val="22"/>
          <w:szCs w:val="22"/>
        </w:rPr>
        <w:t xml:space="preserve"> -d 720 -z &lt;CT_HOSTNAME&gt; </w:t>
      </w:r>
      <w:r w:rsidR="00C70698">
        <w:rPr>
          <w:rFonts w:ascii="Arial" w:hAnsi="Arial"/>
          <w:b/>
          <w:bCs/>
          <w:sz w:val="22"/>
          <w:szCs w:val="22"/>
        </w:rPr>
        <w:t xml:space="preserve">&gt; </w:t>
      </w:r>
      <w:r w:rsidRPr="00C92636">
        <w:rPr>
          <w:rFonts w:ascii="Arial" w:hAnsi="Arial"/>
          <w:b/>
          <w:bCs/>
          <w:sz w:val="22"/>
          <w:szCs w:val="22"/>
        </w:rPr>
        <w:t>./certs.zip</w:t>
      </w:r>
    </w:p>
    <w:p w14:paraId="466AA736" w14:textId="77777777" w:rsidR="00140825" w:rsidRPr="00C92636" w:rsidRDefault="00140825">
      <w:pPr>
        <w:pStyle w:val="Caption"/>
        <w:numPr>
          <w:ilvl w:val="0"/>
          <w:numId w:val="22"/>
        </w:numPr>
        <w:jc w:val="left"/>
        <w:rPr>
          <w:rFonts w:ascii="Arial" w:hAnsi="Arial"/>
          <w:i w:val="0"/>
          <w:iCs w:val="0"/>
          <w:sz w:val="22"/>
          <w:szCs w:val="22"/>
        </w:rPr>
      </w:pPr>
      <w:r w:rsidRPr="00C92636">
        <w:rPr>
          <w:rFonts w:ascii="Arial" w:hAnsi="Arial"/>
          <w:i w:val="0"/>
          <w:iCs w:val="0"/>
          <w:sz w:val="22"/>
          <w:szCs w:val="22"/>
        </w:rPr>
        <w:t>Create a folder for certificates on the CT (C:\CONFIG_DIR as an example).</w:t>
      </w:r>
    </w:p>
    <w:p w14:paraId="049DAC0C" w14:textId="77777777" w:rsidR="00140825" w:rsidRPr="00C92636" w:rsidRDefault="00140825">
      <w:pPr>
        <w:pStyle w:val="Caption"/>
        <w:numPr>
          <w:ilvl w:val="0"/>
          <w:numId w:val="22"/>
        </w:numPr>
        <w:jc w:val="left"/>
        <w:rPr>
          <w:rFonts w:ascii="Arial" w:hAnsi="Arial"/>
          <w:i w:val="0"/>
          <w:iCs w:val="0"/>
          <w:sz w:val="22"/>
          <w:szCs w:val="22"/>
        </w:rPr>
      </w:pPr>
      <w:r w:rsidRPr="00C92636">
        <w:rPr>
          <w:rFonts w:ascii="Arial" w:hAnsi="Arial"/>
          <w:i w:val="0"/>
          <w:iCs w:val="0"/>
          <w:sz w:val="22"/>
          <w:szCs w:val="22"/>
        </w:rPr>
        <w:t>Copy the resulting certs.zip file to the CT and unzip it to the folder you created earlier.</w:t>
      </w:r>
    </w:p>
    <w:p w14:paraId="2FDDEB47" w14:textId="77777777" w:rsidR="00140825" w:rsidRPr="00C92636" w:rsidRDefault="00140825">
      <w:pPr>
        <w:pStyle w:val="Caption"/>
        <w:numPr>
          <w:ilvl w:val="0"/>
          <w:numId w:val="22"/>
        </w:numPr>
        <w:jc w:val="left"/>
        <w:rPr>
          <w:rFonts w:ascii="Arial" w:hAnsi="Arial"/>
          <w:i w:val="0"/>
          <w:iCs w:val="0"/>
          <w:sz w:val="22"/>
          <w:szCs w:val="22"/>
        </w:rPr>
      </w:pPr>
      <w:r w:rsidRPr="00C92636">
        <w:rPr>
          <w:rFonts w:ascii="Arial" w:hAnsi="Arial"/>
          <w:i w:val="0"/>
          <w:iCs w:val="0"/>
          <w:sz w:val="22"/>
          <w:szCs w:val="22"/>
        </w:rPr>
        <w:t>Import “ca/root.crt” to the Local Machine (Current User)/Trusted Root Certification Authorities.</w:t>
      </w:r>
    </w:p>
    <w:p w14:paraId="6F97CEFE" w14:textId="77777777" w:rsidR="00140825" w:rsidRPr="00C92636" w:rsidRDefault="00140825">
      <w:pPr>
        <w:pStyle w:val="Caption"/>
        <w:numPr>
          <w:ilvl w:val="0"/>
          <w:numId w:val="22"/>
        </w:numPr>
        <w:jc w:val="left"/>
        <w:rPr>
          <w:rFonts w:ascii="Arial" w:hAnsi="Arial"/>
          <w:i w:val="0"/>
          <w:iCs w:val="0"/>
          <w:sz w:val="22"/>
          <w:szCs w:val="22"/>
        </w:rPr>
      </w:pPr>
      <w:r w:rsidRPr="00C92636">
        <w:rPr>
          <w:rFonts w:ascii="Arial" w:hAnsi="Arial"/>
          <w:i w:val="0"/>
          <w:iCs w:val="0"/>
          <w:sz w:val="22"/>
          <w:szCs w:val="22"/>
        </w:rPr>
        <w:t>Import “ca/ca.crt” to the Local Machine (Current User)/Intermediate Certification Authorities</w:t>
      </w:r>
    </w:p>
    <w:p w14:paraId="2DECDC10" w14:textId="77777777" w:rsidR="00140825" w:rsidRPr="00C92636" w:rsidRDefault="00140825">
      <w:pPr>
        <w:pStyle w:val="Caption"/>
        <w:numPr>
          <w:ilvl w:val="0"/>
          <w:numId w:val="22"/>
        </w:numPr>
        <w:jc w:val="left"/>
        <w:rPr>
          <w:rFonts w:ascii="Arial" w:hAnsi="Arial"/>
          <w:i w:val="0"/>
          <w:iCs w:val="0"/>
          <w:sz w:val="22"/>
          <w:szCs w:val="22"/>
        </w:rPr>
      </w:pPr>
      <w:r w:rsidRPr="00C92636">
        <w:rPr>
          <w:rFonts w:ascii="Arial" w:hAnsi="Arial"/>
          <w:i w:val="0"/>
          <w:iCs w:val="0"/>
          <w:sz w:val="22"/>
          <w:szCs w:val="22"/>
        </w:rPr>
        <w:t>Import “client/</w:t>
      </w:r>
      <w:proofErr w:type="gramStart"/>
      <w:r w:rsidRPr="00C92636">
        <w:rPr>
          <w:rFonts w:ascii="Arial" w:hAnsi="Arial"/>
          <w:i w:val="0"/>
          <w:iCs w:val="0"/>
          <w:sz w:val="22"/>
          <w:szCs w:val="22"/>
        </w:rPr>
        <w:t>win.p</w:t>
      </w:r>
      <w:proofErr w:type="gramEnd"/>
      <w:r w:rsidRPr="00C92636">
        <w:rPr>
          <w:rFonts w:ascii="Arial" w:hAnsi="Arial"/>
          <w:i w:val="0"/>
          <w:iCs w:val="0"/>
          <w:sz w:val="22"/>
          <w:szCs w:val="22"/>
        </w:rPr>
        <w:t>12” to the Local Machine (Current User)/Personal</w:t>
      </w:r>
    </w:p>
    <w:p w14:paraId="72C319F7" w14:textId="77777777" w:rsidR="00140825" w:rsidRPr="00C92636" w:rsidRDefault="00140825">
      <w:pPr>
        <w:pStyle w:val="Caption"/>
        <w:numPr>
          <w:ilvl w:val="0"/>
          <w:numId w:val="22"/>
        </w:numPr>
        <w:jc w:val="left"/>
        <w:rPr>
          <w:rFonts w:ascii="Arial" w:hAnsi="Arial"/>
          <w:i w:val="0"/>
          <w:iCs w:val="0"/>
          <w:sz w:val="22"/>
          <w:szCs w:val="22"/>
        </w:rPr>
      </w:pPr>
      <w:proofErr w:type="gramStart"/>
      <w:r w:rsidRPr="00C92636">
        <w:rPr>
          <w:rFonts w:ascii="Arial" w:hAnsi="Arial"/>
          <w:i w:val="0"/>
          <w:iCs w:val="0"/>
          <w:sz w:val="22"/>
          <w:szCs w:val="22"/>
        </w:rPr>
        <w:t>Setup</w:t>
      </w:r>
      <w:proofErr w:type="gramEnd"/>
      <w:r w:rsidRPr="00C92636">
        <w:rPr>
          <w:rFonts w:ascii="Arial" w:hAnsi="Arial"/>
          <w:i w:val="0"/>
          <w:iCs w:val="0"/>
          <w:sz w:val="22"/>
          <w:szCs w:val="22"/>
        </w:rPr>
        <w:t xml:space="preserve"> the environment variable POA_CONFIG_DIR to point to the certificates folder.</w:t>
      </w:r>
    </w:p>
    <w:p w14:paraId="41C815DC" w14:textId="77777777" w:rsidR="00140825" w:rsidRPr="00C92636" w:rsidRDefault="00140825" w:rsidP="00140825">
      <w:pPr>
        <w:pStyle w:val="Caption"/>
        <w:ind w:left="360"/>
        <w:jc w:val="left"/>
        <w:rPr>
          <w:rFonts w:ascii="Arial" w:hAnsi="Arial"/>
          <w:i w:val="0"/>
          <w:iCs w:val="0"/>
          <w:sz w:val="22"/>
          <w:szCs w:val="22"/>
        </w:rPr>
      </w:pPr>
      <w:r w:rsidRPr="00C92636">
        <w:rPr>
          <w:rFonts w:ascii="Arial" w:hAnsi="Arial"/>
          <w:i w:val="0"/>
          <w:iCs w:val="0"/>
          <w:sz w:val="22"/>
          <w:szCs w:val="22"/>
        </w:rPr>
        <w:t>In the Command Line, “</w:t>
      </w:r>
      <w:proofErr w:type="spellStart"/>
      <w:r w:rsidRPr="00C92636">
        <w:rPr>
          <w:rFonts w:ascii="Arial" w:hAnsi="Arial"/>
          <w:i w:val="0"/>
          <w:iCs w:val="0"/>
          <w:sz w:val="22"/>
          <w:szCs w:val="22"/>
        </w:rPr>
        <w:t>setx</w:t>
      </w:r>
      <w:proofErr w:type="spellEnd"/>
      <w:r w:rsidRPr="00C92636">
        <w:rPr>
          <w:rFonts w:ascii="Arial" w:hAnsi="Arial"/>
          <w:i w:val="0"/>
          <w:iCs w:val="0"/>
          <w:sz w:val="22"/>
          <w:szCs w:val="22"/>
        </w:rPr>
        <w:t xml:space="preserve"> POA_CONFIG_DIR=&lt;path\to\the\folder&gt;”</w:t>
      </w:r>
    </w:p>
    <w:p w14:paraId="33FB7FF3" w14:textId="77777777" w:rsidR="00140825" w:rsidRPr="00C92636" w:rsidRDefault="00140825">
      <w:pPr>
        <w:pStyle w:val="Caption"/>
        <w:numPr>
          <w:ilvl w:val="0"/>
          <w:numId w:val="22"/>
        </w:numPr>
        <w:jc w:val="left"/>
        <w:rPr>
          <w:rFonts w:ascii="Arial" w:hAnsi="Arial"/>
          <w:i w:val="0"/>
          <w:iCs w:val="0"/>
          <w:sz w:val="22"/>
          <w:szCs w:val="22"/>
        </w:rPr>
      </w:pPr>
      <w:r w:rsidRPr="00C92636">
        <w:rPr>
          <w:rFonts w:ascii="Arial" w:hAnsi="Arial"/>
          <w:i w:val="0"/>
          <w:iCs w:val="0"/>
          <w:sz w:val="22"/>
          <w:szCs w:val="22"/>
        </w:rPr>
        <w:t>restart the server.</w:t>
      </w:r>
    </w:p>
    <w:p w14:paraId="52685DC0" w14:textId="77777777" w:rsidR="00140825" w:rsidRDefault="00140825" w:rsidP="00140825">
      <w:pPr>
        <w:rPr>
          <w:color w:val="auto"/>
          <w:lang w:val="en-GB"/>
        </w:rPr>
      </w:pPr>
    </w:p>
    <w:p w14:paraId="08E16BBD" w14:textId="77777777" w:rsidR="00140825" w:rsidRPr="00BD009C" w:rsidRDefault="00140825" w:rsidP="00140825">
      <w:pPr>
        <w:rPr>
          <w:color w:val="auto"/>
          <w:lang w:val="en-GB"/>
        </w:rPr>
      </w:pPr>
    </w:p>
    <w:p w14:paraId="61E05776" w14:textId="77777777" w:rsidR="00140825" w:rsidRDefault="00140825" w:rsidP="00140825">
      <w:pPr>
        <w:pStyle w:val="Heading1"/>
      </w:pPr>
      <w:bookmarkStart w:id="11" w:name="_Oracle_Wallet"/>
      <w:bookmarkStart w:id="12" w:name="_Toc184646372"/>
      <w:bookmarkStart w:id="13" w:name="_Toc187133943"/>
      <w:bookmarkStart w:id="14" w:name="_Toc187156093"/>
      <w:bookmarkStart w:id="15" w:name="_Toc187156129"/>
      <w:bookmarkStart w:id="16" w:name="_Toc187225748"/>
      <w:bookmarkStart w:id="17" w:name="_Toc187740979"/>
      <w:bookmarkStart w:id="18" w:name="_Toc189662633"/>
      <w:bookmarkStart w:id="19" w:name="_Toc184646376"/>
      <w:bookmarkStart w:id="20" w:name="_Toc187133947"/>
      <w:bookmarkStart w:id="21" w:name="_Toc187156097"/>
      <w:bookmarkStart w:id="22" w:name="_Toc187156133"/>
      <w:bookmarkStart w:id="23" w:name="_Toc187225752"/>
      <w:bookmarkStart w:id="24" w:name="_Toc187740983"/>
      <w:bookmarkStart w:id="25" w:name="_Toc189662637"/>
      <w:bookmarkStart w:id="26" w:name="_Toc233374333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r>
        <w:lastRenderedPageBreak/>
        <w:t>Common Instructions</w:t>
      </w:r>
      <w:bookmarkEnd w:id="26"/>
    </w:p>
    <w:p w14:paraId="76883550" w14:textId="77777777" w:rsidR="00140825" w:rsidRDefault="00140825" w:rsidP="00140825">
      <w:pPr>
        <w:pStyle w:val="Heading2"/>
      </w:pPr>
      <w:bookmarkStart w:id="27" w:name="_SSL_Certificates_Generation"/>
      <w:bookmarkStart w:id="28" w:name="_Ref212629758"/>
      <w:bookmarkStart w:id="29" w:name="_Ref212629767"/>
      <w:bookmarkStart w:id="30" w:name="_Toc233374334"/>
      <w:bookmarkEnd w:id="27"/>
      <w:r>
        <w:t>SSL Certificates Generation</w:t>
      </w:r>
      <w:bookmarkEnd w:id="28"/>
      <w:bookmarkEnd w:id="29"/>
      <w:bookmarkEnd w:id="30"/>
    </w:p>
    <w:p w14:paraId="62722A08" w14:textId="77777777" w:rsidR="00140825" w:rsidRDefault="00140825" w:rsidP="00140825">
      <w:pPr>
        <w:pStyle w:val="Heading3"/>
      </w:pPr>
      <w:bookmarkStart w:id="31" w:name="_Customer_Environment"/>
      <w:bookmarkEnd w:id="31"/>
      <w:r>
        <w:t>Customer Environment</w:t>
      </w:r>
    </w:p>
    <w:p w14:paraId="50C36B5E" w14:textId="77777777" w:rsidR="00140825" w:rsidRPr="00843D00" w:rsidRDefault="00140825" w:rsidP="00140825">
      <w:pPr>
        <w:pStyle w:val="Heading4"/>
        <w:rPr>
          <w:i/>
        </w:rPr>
      </w:pPr>
      <w:r w:rsidRPr="00843D00">
        <w:t>Method</w:t>
      </w:r>
      <w:r w:rsidRPr="00843D00">
        <w:rPr>
          <w:i/>
        </w:rPr>
        <w:t xml:space="preserve"> 1</w:t>
      </w:r>
    </w:p>
    <w:p w14:paraId="73FAD5A7" w14:textId="77777777" w:rsidR="00140825" w:rsidRPr="00843D00" w:rsidRDefault="00140825" w:rsidP="00140825">
      <w:pPr>
        <w:pStyle w:val="HeaderL"/>
      </w:pPr>
      <w:r w:rsidRPr="00843D00">
        <w:t>Step 1: Generate key for workstation</w:t>
      </w:r>
    </w:p>
    <w:p w14:paraId="78E36612" w14:textId="77777777" w:rsidR="00140825" w:rsidRPr="00843D00" w:rsidRDefault="00140825" w:rsidP="00140825"/>
    <w:p w14:paraId="46CFAADD" w14:textId="77777777" w:rsidR="00140825" w:rsidRPr="00843D00" w:rsidRDefault="00140825" w:rsidP="00140825">
      <w:r w:rsidRPr="00843D00">
        <w:t>This step involves generating a private key for the workstation. The private key is used to sign a certificate signing request (CSR) and to encrypt/decrypt data.</w:t>
      </w:r>
    </w:p>
    <w:p w14:paraId="27DAB089" w14:textId="77777777" w:rsidR="00140825" w:rsidRPr="00843D00" w:rsidRDefault="00140825" w:rsidP="00140825">
      <w:r w:rsidRPr="00843D00">
        <w:t>Command:</w:t>
      </w:r>
    </w:p>
    <w:p w14:paraId="0BB33FDB" w14:textId="77777777" w:rsidR="00140825" w:rsidRPr="00843D00" w:rsidRDefault="00140825" w:rsidP="00140825">
      <w:pPr>
        <w:rPr>
          <w:i/>
          <w:iCs/>
        </w:rPr>
      </w:pPr>
      <w:proofErr w:type="spellStart"/>
      <w:r w:rsidRPr="00843D00">
        <w:rPr>
          <w:i/>
          <w:iCs/>
        </w:rPr>
        <w:t>openssl</w:t>
      </w:r>
      <w:proofErr w:type="spellEnd"/>
      <w:r w:rsidRPr="00843D00">
        <w:rPr>
          <w:i/>
          <w:iCs/>
        </w:rPr>
        <w:t xml:space="preserve"> </w:t>
      </w:r>
      <w:proofErr w:type="spellStart"/>
      <w:r w:rsidRPr="00843D00">
        <w:rPr>
          <w:i/>
          <w:iCs/>
        </w:rPr>
        <w:t>genrsa</w:t>
      </w:r>
      <w:proofErr w:type="spellEnd"/>
      <w:r w:rsidRPr="00843D00">
        <w:rPr>
          <w:i/>
          <w:iCs/>
        </w:rPr>
        <w:t xml:space="preserve"> -out </w:t>
      </w:r>
      <w:proofErr w:type="spellStart"/>
      <w:r w:rsidRPr="00843D00">
        <w:rPr>
          <w:i/>
          <w:iCs/>
        </w:rPr>
        <w:t>workstation.key</w:t>
      </w:r>
      <w:proofErr w:type="spellEnd"/>
      <w:r w:rsidRPr="00843D00">
        <w:rPr>
          <w:i/>
          <w:iCs/>
        </w:rPr>
        <w:t xml:space="preserve"> 2048</w:t>
      </w:r>
    </w:p>
    <w:p w14:paraId="76A55DFE" w14:textId="77777777" w:rsidR="00140825" w:rsidRPr="00843D00" w:rsidRDefault="00140825">
      <w:pPr>
        <w:numPr>
          <w:ilvl w:val="0"/>
          <w:numId w:val="24"/>
        </w:numPr>
      </w:pPr>
      <w:proofErr w:type="spellStart"/>
      <w:r w:rsidRPr="00843D00">
        <w:t>workstation.key</w:t>
      </w:r>
      <w:proofErr w:type="spellEnd"/>
      <w:r w:rsidRPr="00843D00">
        <w:t>: Output private key file.</w:t>
      </w:r>
    </w:p>
    <w:p w14:paraId="4113C445" w14:textId="77777777" w:rsidR="00140825" w:rsidRPr="00843D00" w:rsidRDefault="00140825">
      <w:pPr>
        <w:numPr>
          <w:ilvl w:val="0"/>
          <w:numId w:val="24"/>
        </w:numPr>
      </w:pPr>
      <w:r w:rsidRPr="00843D00">
        <w:t>2048: Key size (can also be 4096 for stronger security).</w:t>
      </w:r>
    </w:p>
    <w:p w14:paraId="2E5D7398" w14:textId="77777777" w:rsidR="00140825" w:rsidRPr="00843D00" w:rsidRDefault="00140825" w:rsidP="00140825"/>
    <w:p w14:paraId="5228509B" w14:textId="77777777" w:rsidR="00140825" w:rsidRPr="00843D00" w:rsidRDefault="00140825" w:rsidP="00140825">
      <w:pPr>
        <w:pStyle w:val="HeaderL"/>
      </w:pPr>
      <w:r w:rsidRPr="00843D00">
        <w:t>Step 2:  Generate sign request for workstation </w:t>
      </w:r>
    </w:p>
    <w:p w14:paraId="6FA92199" w14:textId="77777777" w:rsidR="00140825" w:rsidRPr="00843D00" w:rsidRDefault="00140825" w:rsidP="00140825"/>
    <w:p w14:paraId="467ADBE0" w14:textId="77777777" w:rsidR="00140825" w:rsidRPr="00843D00" w:rsidRDefault="00140825" w:rsidP="00140825">
      <w:r w:rsidRPr="00843D00">
        <w:t>Using the private key, generate a </w:t>
      </w:r>
      <w:r w:rsidRPr="00843D00">
        <w:rPr>
          <w:b/>
          <w:bCs/>
        </w:rPr>
        <w:t>Certificate Signing Request (CSR)</w:t>
      </w:r>
      <w:r w:rsidRPr="00843D00">
        <w:t>. This request will be sent to the customer (or their CA) for signing.</w:t>
      </w:r>
    </w:p>
    <w:p w14:paraId="7251EC6D" w14:textId="77777777" w:rsidR="00140825" w:rsidRPr="00843D00" w:rsidRDefault="00140825" w:rsidP="00140825">
      <w:pPr>
        <w:rPr>
          <w:b/>
          <w:bCs/>
        </w:rPr>
      </w:pPr>
      <w:r w:rsidRPr="00843D00">
        <w:rPr>
          <w:b/>
          <w:bCs/>
        </w:rPr>
        <w:t>Command:</w:t>
      </w:r>
    </w:p>
    <w:p w14:paraId="4BE7F973" w14:textId="77777777" w:rsidR="00140825" w:rsidRPr="00843D00" w:rsidRDefault="00140825" w:rsidP="00140825">
      <w:pPr>
        <w:rPr>
          <w:i/>
          <w:iCs/>
        </w:rPr>
      </w:pPr>
      <w:proofErr w:type="spellStart"/>
      <w:r w:rsidRPr="00843D00">
        <w:rPr>
          <w:i/>
          <w:iCs/>
        </w:rPr>
        <w:t>openssl</w:t>
      </w:r>
      <w:proofErr w:type="spellEnd"/>
      <w:r w:rsidRPr="00843D00">
        <w:rPr>
          <w:i/>
          <w:iCs/>
        </w:rPr>
        <w:t xml:space="preserve"> req -new -key </w:t>
      </w:r>
      <w:proofErr w:type="spellStart"/>
      <w:r w:rsidRPr="00843D00">
        <w:rPr>
          <w:i/>
          <w:iCs/>
        </w:rPr>
        <w:t>workstation.key</w:t>
      </w:r>
      <w:proofErr w:type="spellEnd"/>
      <w:r w:rsidRPr="00843D00">
        <w:rPr>
          <w:i/>
          <w:iCs/>
        </w:rPr>
        <w:t xml:space="preserve"> -out </w:t>
      </w:r>
      <w:proofErr w:type="spellStart"/>
      <w:r w:rsidRPr="00843D00">
        <w:rPr>
          <w:i/>
          <w:iCs/>
        </w:rPr>
        <w:t>workstation.csr</w:t>
      </w:r>
      <w:proofErr w:type="spellEnd"/>
      <w:r w:rsidRPr="00843D00">
        <w:rPr>
          <w:i/>
          <w:iCs/>
        </w:rPr>
        <w:t xml:space="preserve"> \</w:t>
      </w:r>
    </w:p>
    <w:p w14:paraId="1D598154" w14:textId="77777777" w:rsidR="00140825" w:rsidRPr="00843D00" w:rsidRDefault="00140825" w:rsidP="00140825">
      <w:pPr>
        <w:rPr>
          <w:i/>
          <w:iCs/>
        </w:rPr>
      </w:pPr>
      <w:r w:rsidRPr="00843D00">
        <w:rPr>
          <w:i/>
          <w:iCs/>
        </w:rPr>
        <w:t xml:space="preserve"> -subj "/C=UK/ST=State/L=City/O=Org/OU=IT/CN=workstation.example.com"</w:t>
      </w:r>
    </w:p>
    <w:p w14:paraId="0DC3311C" w14:textId="77777777" w:rsidR="00140825" w:rsidRPr="00843D00" w:rsidRDefault="00140825" w:rsidP="00140825"/>
    <w:p w14:paraId="143FBE7D" w14:textId="77777777" w:rsidR="00140825" w:rsidRPr="00843D00" w:rsidRDefault="00140825">
      <w:pPr>
        <w:numPr>
          <w:ilvl w:val="0"/>
          <w:numId w:val="25"/>
        </w:numPr>
      </w:pPr>
      <w:r w:rsidRPr="00843D00">
        <w:t>Replace the -subj values with appropriate details.</w:t>
      </w:r>
    </w:p>
    <w:p w14:paraId="6C7B878A" w14:textId="77777777" w:rsidR="00140825" w:rsidRPr="00843D00" w:rsidRDefault="00140825">
      <w:pPr>
        <w:numPr>
          <w:ilvl w:val="0"/>
          <w:numId w:val="25"/>
        </w:numPr>
      </w:pPr>
      <w:proofErr w:type="spellStart"/>
      <w:r w:rsidRPr="00843D00">
        <w:t>workstation.csr</w:t>
      </w:r>
      <w:proofErr w:type="spellEnd"/>
      <w:r w:rsidRPr="00843D00">
        <w:t>: The file you'll send to the customer.</w:t>
      </w:r>
    </w:p>
    <w:p w14:paraId="5A0BB9EF" w14:textId="77777777" w:rsidR="00140825" w:rsidRPr="00843D00" w:rsidRDefault="00140825" w:rsidP="00140825"/>
    <w:p w14:paraId="0EE8E8F5" w14:textId="77777777" w:rsidR="00140825" w:rsidRPr="00843D00" w:rsidRDefault="00140825" w:rsidP="00140825">
      <w:pPr>
        <w:pStyle w:val="HeaderL"/>
      </w:pPr>
      <w:r w:rsidRPr="00843D00">
        <w:t>Step 3: Request customer to sign and generate certificate for workstation</w:t>
      </w:r>
    </w:p>
    <w:p w14:paraId="183DBE65" w14:textId="77777777" w:rsidR="00140825" w:rsidRPr="00843D00" w:rsidRDefault="00140825" w:rsidP="00140825"/>
    <w:p w14:paraId="13BDF5CC" w14:textId="77777777" w:rsidR="00140825" w:rsidRPr="00843D00" w:rsidRDefault="00140825">
      <w:pPr>
        <w:numPr>
          <w:ilvl w:val="0"/>
          <w:numId w:val="26"/>
        </w:numPr>
      </w:pPr>
      <w:r w:rsidRPr="00843D00">
        <w:t>Send the </w:t>
      </w:r>
      <w:proofErr w:type="spellStart"/>
      <w:r w:rsidRPr="00843D00">
        <w:t>workstation.csr</w:t>
      </w:r>
      <w:proofErr w:type="spellEnd"/>
      <w:r w:rsidRPr="00843D00">
        <w:t> file to the customer.</w:t>
      </w:r>
    </w:p>
    <w:p w14:paraId="798B430F" w14:textId="77777777" w:rsidR="00140825" w:rsidRPr="00843D00" w:rsidRDefault="00140825">
      <w:pPr>
        <w:numPr>
          <w:ilvl w:val="0"/>
          <w:numId w:val="26"/>
        </w:numPr>
      </w:pPr>
      <w:r w:rsidRPr="00843D00">
        <w:t>They will use their </w:t>
      </w:r>
      <w:r w:rsidRPr="00843D00">
        <w:rPr>
          <w:b/>
          <w:bCs/>
        </w:rPr>
        <w:t>internal Certificate Authority (CA)</w:t>
      </w:r>
      <w:r w:rsidRPr="00843D00">
        <w:t> to sign it and issue a certificate.</w:t>
      </w:r>
    </w:p>
    <w:p w14:paraId="6E98A03D" w14:textId="77777777" w:rsidR="00140825" w:rsidRPr="00843D00" w:rsidRDefault="00140825">
      <w:pPr>
        <w:numPr>
          <w:ilvl w:val="0"/>
          <w:numId w:val="26"/>
        </w:numPr>
      </w:pPr>
      <w:r w:rsidRPr="00843D00">
        <w:t>The result will be a </w:t>
      </w:r>
      <w:r w:rsidRPr="00843D00">
        <w:rPr>
          <w:b/>
          <w:bCs/>
        </w:rPr>
        <w:t>signed certificate</w:t>
      </w:r>
      <w:r w:rsidRPr="00843D00">
        <w:t>, often in .</w:t>
      </w:r>
      <w:proofErr w:type="spellStart"/>
      <w:r w:rsidRPr="00843D00">
        <w:t>crt</w:t>
      </w:r>
      <w:proofErr w:type="spellEnd"/>
      <w:r w:rsidRPr="00843D00">
        <w:t> </w:t>
      </w:r>
      <w:proofErr w:type="gramStart"/>
      <w:r w:rsidRPr="00843D00">
        <w:t>or .</w:t>
      </w:r>
      <w:proofErr w:type="spellStart"/>
      <w:r w:rsidRPr="00843D00">
        <w:t>pem</w:t>
      </w:r>
      <w:proofErr w:type="spellEnd"/>
      <w:proofErr w:type="gramEnd"/>
      <w:r w:rsidRPr="00843D00">
        <w:t> format.</w:t>
      </w:r>
    </w:p>
    <w:p w14:paraId="704845DC" w14:textId="77777777" w:rsidR="00140825" w:rsidRPr="00843D00" w:rsidRDefault="00140825" w:rsidP="00140825"/>
    <w:p w14:paraId="1FACF2F3" w14:textId="77777777" w:rsidR="00140825" w:rsidRPr="00843D00" w:rsidRDefault="00140825" w:rsidP="00140825">
      <w:pPr>
        <w:pStyle w:val="HeaderL"/>
      </w:pPr>
      <w:r w:rsidRPr="00843D00">
        <w:lastRenderedPageBreak/>
        <w:t>Step 4: Customer provides back workstation certificate, intermediate CA certs, and root CA certificate</w:t>
      </w:r>
    </w:p>
    <w:p w14:paraId="48F108A7" w14:textId="77777777" w:rsidR="00140825" w:rsidRPr="00843D00" w:rsidRDefault="00140825" w:rsidP="00140825"/>
    <w:p w14:paraId="61E5C73B" w14:textId="77777777" w:rsidR="00140825" w:rsidRPr="00843D00" w:rsidRDefault="00140825" w:rsidP="00140825">
      <w:r w:rsidRPr="00843D00">
        <w:t>The customer will send:</w:t>
      </w:r>
    </w:p>
    <w:p w14:paraId="47191719" w14:textId="77777777" w:rsidR="00140825" w:rsidRPr="00843D00" w:rsidRDefault="00140825">
      <w:pPr>
        <w:numPr>
          <w:ilvl w:val="0"/>
          <w:numId w:val="27"/>
        </w:numPr>
      </w:pPr>
      <w:r w:rsidRPr="00843D00">
        <w:t>workstation.crt or </w:t>
      </w:r>
      <w:proofErr w:type="spellStart"/>
      <w:r w:rsidRPr="00843D00">
        <w:t>workstation.pem</w:t>
      </w:r>
      <w:proofErr w:type="spellEnd"/>
      <w:r w:rsidRPr="00843D00">
        <w:t> (</w:t>
      </w:r>
      <w:proofErr w:type="gramStart"/>
      <w:r w:rsidRPr="00843D00">
        <w:t>signed</w:t>
      </w:r>
      <w:proofErr w:type="gramEnd"/>
      <w:r w:rsidRPr="00843D00">
        <w:t xml:space="preserve"> certificate)</w:t>
      </w:r>
    </w:p>
    <w:p w14:paraId="2897ECCE" w14:textId="77777777" w:rsidR="00140825" w:rsidRPr="00843D00" w:rsidRDefault="00140825">
      <w:pPr>
        <w:numPr>
          <w:ilvl w:val="0"/>
          <w:numId w:val="27"/>
        </w:numPr>
      </w:pPr>
      <w:r w:rsidRPr="00843D00">
        <w:t>intermediate1.crt, intermediate2.crt, ... (intermediate CA certificates)</w:t>
      </w:r>
    </w:p>
    <w:p w14:paraId="676462B1" w14:textId="77777777" w:rsidR="00140825" w:rsidRPr="00843D00" w:rsidRDefault="00140825">
      <w:pPr>
        <w:numPr>
          <w:ilvl w:val="0"/>
          <w:numId w:val="27"/>
        </w:numPr>
      </w:pPr>
      <w:r w:rsidRPr="00843D00">
        <w:t>rootCA.crt (root CA certificate)</w:t>
      </w:r>
    </w:p>
    <w:p w14:paraId="112B0190" w14:textId="77777777" w:rsidR="00140825" w:rsidRPr="00843D00" w:rsidRDefault="00140825" w:rsidP="00140825"/>
    <w:p w14:paraId="39E79BF3" w14:textId="77777777" w:rsidR="00140825" w:rsidRPr="00843D00" w:rsidRDefault="00140825" w:rsidP="00140825">
      <w:pPr>
        <w:pStyle w:val="Heading4"/>
      </w:pPr>
      <w:r w:rsidRPr="00843D00">
        <w:t>Method 2</w:t>
      </w:r>
    </w:p>
    <w:p w14:paraId="05567A52" w14:textId="77777777" w:rsidR="00140825" w:rsidRDefault="00140825" w:rsidP="00140825">
      <w:r w:rsidRPr="00843D00">
        <w:t xml:space="preserve">This method is to avoid using </w:t>
      </w:r>
      <w:proofErr w:type="spellStart"/>
      <w:r w:rsidRPr="00843D00">
        <w:t>openssl</w:t>
      </w:r>
      <w:proofErr w:type="spellEnd"/>
      <w:r w:rsidRPr="00843D00">
        <w:t xml:space="preserve"> and only performing certificate generation using </w:t>
      </w:r>
      <w:proofErr w:type="spellStart"/>
      <w:r w:rsidRPr="00843D00">
        <w:t>keytool</w:t>
      </w:r>
      <w:proofErr w:type="spellEnd"/>
      <w:r w:rsidRPr="00843D00">
        <w:t xml:space="preserve"> if </w:t>
      </w:r>
      <w:proofErr w:type="spellStart"/>
      <w:r w:rsidRPr="00843D00">
        <w:t>openssl</w:t>
      </w:r>
      <w:proofErr w:type="spellEnd"/>
      <w:r w:rsidRPr="00843D00">
        <w:t xml:space="preserve"> is not available.</w:t>
      </w:r>
    </w:p>
    <w:p w14:paraId="619F4260" w14:textId="77777777" w:rsidR="00140825" w:rsidRPr="00843D00" w:rsidRDefault="00140825" w:rsidP="00140825">
      <w:pPr>
        <w:pStyle w:val="HeaderL"/>
      </w:pPr>
      <w:r w:rsidRPr="00843D00">
        <w:rPr>
          <w:i/>
          <w:iCs/>
        </w:rPr>
        <w:t xml:space="preserve">Step 1: </w:t>
      </w:r>
      <w:r w:rsidRPr="00843D00">
        <w:t xml:space="preserve">Generate key + keystore </w:t>
      </w:r>
      <w:r w:rsidRPr="00843D00">
        <w:rPr>
          <w:i/>
          <w:iCs/>
        </w:rPr>
        <w:t>for workstation</w:t>
      </w:r>
    </w:p>
    <w:p w14:paraId="35C24B9F" w14:textId="77777777" w:rsidR="00140825" w:rsidRPr="00843D00" w:rsidRDefault="00140825" w:rsidP="00140825"/>
    <w:p w14:paraId="79DBD811" w14:textId="77777777" w:rsidR="00140825" w:rsidRPr="00843D00" w:rsidRDefault="00140825" w:rsidP="00140825">
      <w:r w:rsidRPr="00843D00">
        <w:t>Command:</w:t>
      </w:r>
    </w:p>
    <w:p w14:paraId="01FD050E" w14:textId="77777777" w:rsidR="00140825" w:rsidRPr="00843D00" w:rsidRDefault="00140825" w:rsidP="00140825">
      <w:pPr>
        <w:rPr>
          <w:i/>
          <w:iCs/>
        </w:rPr>
      </w:pPr>
      <w:proofErr w:type="spellStart"/>
      <w:r w:rsidRPr="00843D00">
        <w:rPr>
          <w:i/>
          <w:iCs/>
        </w:rPr>
        <w:t>keytool</w:t>
      </w:r>
      <w:proofErr w:type="spellEnd"/>
      <w:r w:rsidRPr="00843D00">
        <w:rPr>
          <w:i/>
          <w:iCs/>
        </w:rPr>
        <w:t xml:space="preserve"> -</w:t>
      </w:r>
      <w:proofErr w:type="spellStart"/>
      <w:r w:rsidRPr="00843D00">
        <w:rPr>
          <w:i/>
          <w:iCs/>
        </w:rPr>
        <w:t>genkeypair</w:t>
      </w:r>
      <w:proofErr w:type="spellEnd"/>
      <w:r w:rsidRPr="00843D00">
        <w:rPr>
          <w:i/>
          <w:iCs/>
        </w:rPr>
        <w:t xml:space="preserve"> \</w:t>
      </w:r>
    </w:p>
    <w:p w14:paraId="62B7ADBF" w14:textId="77777777" w:rsidR="00140825" w:rsidRPr="00843D00" w:rsidRDefault="00140825" w:rsidP="00140825">
      <w:pPr>
        <w:rPr>
          <w:i/>
          <w:iCs/>
        </w:rPr>
      </w:pPr>
      <w:r w:rsidRPr="00843D00">
        <w:rPr>
          <w:i/>
          <w:iCs/>
        </w:rPr>
        <w:t xml:space="preserve">  -alias client-alias \</w:t>
      </w:r>
    </w:p>
    <w:p w14:paraId="3B91530E" w14:textId="77777777" w:rsidR="00140825" w:rsidRPr="00843D00" w:rsidRDefault="00140825" w:rsidP="00140825">
      <w:pPr>
        <w:rPr>
          <w:i/>
          <w:iCs/>
        </w:rPr>
      </w:pPr>
      <w:r w:rsidRPr="00843D00">
        <w:rPr>
          <w:i/>
          <w:iCs/>
        </w:rPr>
        <w:t xml:space="preserve">  -</w:t>
      </w:r>
      <w:proofErr w:type="spellStart"/>
      <w:r w:rsidRPr="00843D00">
        <w:rPr>
          <w:i/>
          <w:iCs/>
        </w:rPr>
        <w:t>keyalg</w:t>
      </w:r>
      <w:proofErr w:type="spellEnd"/>
      <w:r w:rsidRPr="00843D00">
        <w:rPr>
          <w:i/>
          <w:iCs/>
        </w:rPr>
        <w:t xml:space="preserve"> RSA \</w:t>
      </w:r>
    </w:p>
    <w:p w14:paraId="512C0252" w14:textId="77777777" w:rsidR="00140825" w:rsidRPr="00843D00" w:rsidRDefault="00140825" w:rsidP="00140825">
      <w:pPr>
        <w:rPr>
          <w:i/>
          <w:iCs/>
        </w:rPr>
      </w:pPr>
      <w:r w:rsidRPr="00843D00">
        <w:rPr>
          <w:i/>
          <w:iCs/>
        </w:rPr>
        <w:t xml:space="preserve">  -</w:t>
      </w:r>
      <w:proofErr w:type="spellStart"/>
      <w:r w:rsidRPr="00843D00">
        <w:rPr>
          <w:i/>
          <w:iCs/>
        </w:rPr>
        <w:t>keysize</w:t>
      </w:r>
      <w:proofErr w:type="spellEnd"/>
      <w:r w:rsidRPr="00843D00">
        <w:rPr>
          <w:i/>
          <w:iCs/>
        </w:rPr>
        <w:t xml:space="preserve"> 2048 \</w:t>
      </w:r>
    </w:p>
    <w:p w14:paraId="2061F382" w14:textId="77777777" w:rsidR="00140825" w:rsidRPr="00843D00" w:rsidRDefault="00140825" w:rsidP="00140825">
      <w:pPr>
        <w:rPr>
          <w:i/>
          <w:iCs/>
        </w:rPr>
      </w:pPr>
      <w:r w:rsidRPr="00843D00">
        <w:rPr>
          <w:i/>
          <w:iCs/>
        </w:rPr>
        <w:t xml:space="preserve">  -keystore client-</w:t>
      </w:r>
      <w:proofErr w:type="gramStart"/>
      <w:r w:rsidRPr="00843D00">
        <w:rPr>
          <w:i/>
          <w:iCs/>
        </w:rPr>
        <w:t>keystore.p</w:t>
      </w:r>
      <w:proofErr w:type="gramEnd"/>
      <w:r w:rsidRPr="00843D00">
        <w:rPr>
          <w:i/>
          <w:iCs/>
        </w:rPr>
        <w:t>12 \</w:t>
      </w:r>
    </w:p>
    <w:p w14:paraId="68C79565" w14:textId="77777777" w:rsidR="00140825" w:rsidRPr="00843D00" w:rsidRDefault="00140825" w:rsidP="00140825">
      <w:pPr>
        <w:rPr>
          <w:i/>
          <w:iCs/>
        </w:rPr>
      </w:pPr>
      <w:r w:rsidRPr="00843D00">
        <w:rPr>
          <w:i/>
          <w:iCs/>
        </w:rPr>
        <w:t xml:space="preserve">  -</w:t>
      </w:r>
      <w:proofErr w:type="spellStart"/>
      <w:r w:rsidRPr="00843D00">
        <w:rPr>
          <w:i/>
          <w:iCs/>
        </w:rPr>
        <w:t>storetype</w:t>
      </w:r>
      <w:proofErr w:type="spellEnd"/>
      <w:r w:rsidRPr="00843D00">
        <w:rPr>
          <w:i/>
          <w:iCs/>
        </w:rPr>
        <w:t xml:space="preserve"> PKCS12 \</w:t>
      </w:r>
    </w:p>
    <w:p w14:paraId="4BBB355B" w14:textId="77777777" w:rsidR="00140825" w:rsidRPr="00843D00" w:rsidRDefault="00140825" w:rsidP="00140825">
      <w:pPr>
        <w:rPr>
          <w:i/>
          <w:iCs/>
        </w:rPr>
      </w:pPr>
      <w:r w:rsidRPr="00843D00">
        <w:rPr>
          <w:i/>
          <w:iCs/>
        </w:rPr>
        <w:t xml:space="preserve">  -</w:t>
      </w:r>
      <w:proofErr w:type="spellStart"/>
      <w:r w:rsidRPr="00843D00">
        <w:rPr>
          <w:i/>
          <w:iCs/>
        </w:rPr>
        <w:t>dname</w:t>
      </w:r>
      <w:proofErr w:type="spellEnd"/>
      <w:r w:rsidRPr="00843D00">
        <w:rPr>
          <w:i/>
          <w:iCs/>
        </w:rPr>
        <w:t xml:space="preserve"> "CN=workstation.example.com, OU=IT, O=Org, L=City, ST=State, C=UK"</w:t>
      </w:r>
    </w:p>
    <w:p w14:paraId="67FAD2F3" w14:textId="77777777" w:rsidR="00140825" w:rsidRPr="00843D00" w:rsidRDefault="00140825" w:rsidP="00140825"/>
    <w:p w14:paraId="1C7BADE3" w14:textId="77777777" w:rsidR="00140825" w:rsidRPr="00843D00" w:rsidRDefault="00140825" w:rsidP="00140825">
      <w:pPr>
        <w:pStyle w:val="HeaderL"/>
      </w:pPr>
      <w:r w:rsidRPr="00843D00">
        <w:t>Step 2:  Generate sign request for workstation </w:t>
      </w:r>
    </w:p>
    <w:p w14:paraId="4FCAAFBC" w14:textId="77777777" w:rsidR="00140825" w:rsidRPr="00843D00" w:rsidRDefault="00140825" w:rsidP="00140825"/>
    <w:p w14:paraId="2DC4AA12" w14:textId="77777777" w:rsidR="00140825" w:rsidRPr="00843D00" w:rsidRDefault="00140825" w:rsidP="00140825">
      <w:pPr>
        <w:rPr>
          <w:b/>
          <w:bCs/>
        </w:rPr>
      </w:pPr>
      <w:r w:rsidRPr="00843D00">
        <w:rPr>
          <w:b/>
          <w:bCs/>
        </w:rPr>
        <w:t>Generate CSR:</w:t>
      </w:r>
    </w:p>
    <w:p w14:paraId="6CBD4828" w14:textId="77777777" w:rsidR="00140825" w:rsidRPr="00843D00" w:rsidRDefault="00140825" w:rsidP="00140825">
      <w:pPr>
        <w:rPr>
          <w:b/>
          <w:bCs/>
        </w:rPr>
      </w:pPr>
      <w:r w:rsidRPr="00843D00">
        <w:rPr>
          <w:b/>
          <w:bCs/>
        </w:rPr>
        <w:t>Command:</w:t>
      </w:r>
    </w:p>
    <w:p w14:paraId="34861BA5" w14:textId="77777777" w:rsidR="00140825" w:rsidRPr="00843D00" w:rsidRDefault="00140825" w:rsidP="00140825">
      <w:pPr>
        <w:rPr>
          <w:b/>
          <w:bCs/>
        </w:rPr>
      </w:pPr>
      <w:proofErr w:type="spellStart"/>
      <w:r w:rsidRPr="00843D00">
        <w:rPr>
          <w:b/>
          <w:bCs/>
        </w:rPr>
        <w:t>keytool</w:t>
      </w:r>
      <w:proofErr w:type="spellEnd"/>
      <w:r w:rsidRPr="00843D00">
        <w:rPr>
          <w:b/>
          <w:bCs/>
        </w:rPr>
        <w:t xml:space="preserve"> -</w:t>
      </w:r>
      <w:proofErr w:type="spellStart"/>
      <w:r w:rsidRPr="00843D00">
        <w:rPr>
          <w:b/>
          <w:bCs/>
        </w:rPr>
        <w:t>certreq</w:t>
      </w:r>
      <w:proofErr w:type="spellEnd"/>
      <w:r w:rsidRPr="00843D00">
        <w:rPr>
          <w:b/>
          <w:bCs/>
        </w:rPr>
        <w:t xml:space="preserve"> \</w:t>
      </w:r>
    </w:p>
    <w:p w14:paraId="17DF5F30" w14:textId="77777777" w:rsidR="00140825" w:rsidRPr="00843D00" w:rsidRDefault="00140825" w:rsidP="00140825">
      <w:pPr>
        <w:rPr>
          <w:b/>
          <w:bCs/>
        </w:rPr>
      </w:pPr>
      <w:r w:rsidRPr="00843D00">
        <w:rPr>
          <w:b/>
          <w:bCs/>
        </w:rPr>
        <w:t xml:space="preserve">  -alias client-alias \</w:t>
      </w:r>
    </w:p>
    <w:p w14:paraId="6F536A88" w14:textId="77777777" w:rsidR="00140825" w:rsidRPr="00843D00" w:rsidRDefault="00140825" w:rsidP="00140825">
      <w:pPr>
        <w:rPr>
          <w:b/>
          <w:bCs/>
        </w:rPr>
      </w:pPr>
      <w:r w:rsidRPr="00843D00">
        <w:rPr>
          <w:b/>
          <w:bCs/>
        </w:rPr>
        <w:t xml:space="preserve">  -keystore client-</w:t>
      </w:r>
      <w:proofErr w:type="gramStart"/>
      <w:r w:rsidRPr="00843D00">
        <w:rPr>
          <w:b/>
          <w:bCs/>
        </w:rPr>
        <w:t>keystore.p</w:t>
      </w:r>
      <w:proofErr w:type="gramEnd"/>
      <w:r w:rsidRPr="00843D00">
        <w:rPr>
          <w:b/>
          <w:bCs/>
        </w:rPr>
        <w:t>12 \</w:t>
      </w:r>
    </w:p>
    <w:p w14:paraId="6E2AE927" w14:textId="77777777" w:rsidR="00140825" w:rsidRPr="00843D00" w:rsidRDefault="00140825" w:rsidP="00140825">
      <w:pPr>
        <w:rPr>
          <w:b/>
          <w:bCs/>
        </w:rPr>
      </w:pPr>
      <w:r w:rsidRPr="00843D00">
        <w:rPr>
          <w:b/>
          <w:bCs/>
        </w:rPr>
        <w:t xml:space="preserve">  -file </w:t>
      </w:r>
      <w:proofErr w:type="spellStart"/>
      <w:r w:rsidRPr="00843D00">
        <w:rPr>
          <w:b/>
          <w:bCs/>
        </w:rPr>
        <w:t>client.csr</w:t>
      </w:r>
      <w:proofErr w:type="spellEnd"/>
    </w:p>
    <w:p w14:paraId="7F3F5FD8" w14:textId="77777777" w:rsidR="00140825" w:rsidRPr="00843D00" w:rsidRDefault="00140825" w:rsidP="00140825">
      <w:pPr>
        <w:rPr>
          <w:b/>
          <w:bCs/>
        </w:rPr>
      </w:pPr>
    </w:p>
    <w:p w14:paraId="3D4CEA37" w14:textId="77777777" w:rsidR="00140825" w:rsidRPr="00843D00" w:rsidRDefault="00140825" w:rsidP="00140825">
      <w:pPr>
        <w:pStyle w:val="HeaderL"/>
      </w:pPr>
      <w:r w:rsidRPr="00843D00">
        <w:t>Step 3: Request customer to sign and generate certificate for workstation</w:t>
      </w:r>
    </w:p>
    <w:p w14:paraId="4AC2067D" w14:textId="77777777" w:rsidR="00140825" w:rsidRDefault="00140825" w:rsidP="00140825">
      <w:pPr>
        <w:pStyle w:val="HeaderL"/>
      </w:pPr>
      <w:r w:rsidRPr="00843D00">
        <w:t>Step 4: Customer provides back workstation certificate, intermediate CA certs, and root CA certificate</w:t>
      </w:r>
    </w:p>
    <w:bookmarkEnd w:id="8"/>
    <w:p w14:paraId="107FC055" w14:textId="77777777" w:rsidR="00140825" w:rsidRDefault="00140825" w:rsidP="00140825">
      <w:pPr>
        <w:pStyle w:val="HeaderL"/>
      </w:pPr>
    </w:p>
    <w:sectPr w:rsidR="00140825" w:rsidSect="00E735FE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77DB3" w14:textId="77777777" w:rsidR="001316EA" w:rsidRDefault="001316EA" w:rsidP="00513319">
      <w:pPr>
        <w:spacing w:after="0"/>
      </w:pPr>
      <w:r>
        <w:separator/>
      </w:r>
    </w:p>
  </w:endnote>
  <w:endnote w:type="continuationSeparator" w:id="0">
    <w:p w14:paraId="72564CB6" w14:textId="77777777" w:rsidR="001316EA" w:rsidRDefault="001316EA" w:rsidP="005133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panose1 w:val="020B0502030000000004"/>
    <w:charset w:val="00"/>
    <w:family w:val="swiss"/>
    <w:notTrueType/>
    <w:pitch w:val="variable"/>
    <w:sig w:usb0="E0000AFF" w:usb1="5200A1FF" w:usb2="00000021" w:usb3="00000000" w:csb0="0000019F" w:csb1="00000000"/>
  </w:font>
  <w:font w:name="GE Inspira Sans">
    <w:altName w:val="Calibri"/>
    <w:charset w:val="00"/>
    <w:family w:val="swiss"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56"/>
      <w:gridCol w:w="8540"/>
      <w:gridCol w:w="754"/>
    </w:tblGrid>
    <w:tr w:rsidR="00140825" w:rsidRPr="008C78DF" w14:paraId="13B5D93B" w14:textId="77777777" w:rsidTr="00584A1C">
      <w:trPr>
        <w:trHeight w:val="286"/>
      </w:trPr>
      <w:tc>
        <w:tcPr>
          <w:tcW w:w="258" w:type="dxa"/>
        </w:tcPr>
        <w:p w14:paraId="4C4BF502" w14:textId="77777777" w:rsidR="00140825" w:rsidRPr="0025462C" w:rsidRDefault="00140825" w:rsidP="00584A1C">
          <w:pPr>
            <w:pStyle w:val="Footer"/>
          </w:pPr>
        </w:p>
      </w:tc>
      <w:tc>
        <w:tcPr>
          <w:tcW w:w="9007" w:type="dxa"/>
        </w:tcPr>
        <w:p w14:paraId="1903338F" w14:textId="5F0C6A16" w:rsidR="00140825" w:rsidRPr="008C78DF" w:rsidRDefault="00140825" w:rsidP="00584A1C">
          <w:pPr>
            <w:pStyle w:val="Footer"/>
            <w:ind w:left="451"/>
            <w:jc w:val="center"/>
            <w:rPr>
              <w:rFonts w:ascii="Inter" w:hAnsi="Inter"/>
              <w:sz w:val="16"/>
              <w:szCs w:val="16"/>
            </w:rPr>
          </w:pPr>
          <w:r>
            <w:rPr>
              <w:rFonts w:ascii="Inter" w:hAnsi="Inter"/>
              <w:sz w:val="16"/>
              <w:szCs w:val="16"/>
            </w:rPr>
            <w:t>© 202</w:t>
          </w:r>
          <w:r w:rsidR="00B4547A">
            <w:rPr>
              <w:rFonts w:ascii="Inter" w:hAnsi="Inter"/>
              <w:sz w:val="16"/>
              <w:szCs w:val="16"/>
            </w:rPr>
            <w:t>6</w:t>
          </w:r>
          <w:r>
            <w:rPr>
              <w:rFonts w:ascii="Inter" w:hAnsi="Inter"/>
              <w:sz w:val="16"/>
              <w:szCs w:val="16"/>
            </w:rPr>
            <w:t xml:space="preserve"> GE Vernova and/or its affiliates. All rights reserved.</w:t>
          </w:r>
        </w:p>
      </w:tc>
      <w:tc>
        <w:tcPr>
          <w:tcW w:w="285" w:type="dxa"/>
        </w:tcPr>
        <w:p w14:paraId="2ADDA2A8" w14:textId="77777777" w:rsidR="00140825" w:rsidRPr="008C78DF" w:rsidRDefault="00140825" w:rsidP="00584A1C">
          <w:pPr>
            <w:pStyle w:val="FooterR"/>
            <w:tabs>
              <w:tab w:val="right" w:pos="537"/>
            </w:tabs>
            <w:ind w:left="451"/>
            <w:jc w:val="left"/>
            <w:rPr>
              <w:rFonts w:ascii="Inter" w:hAnsi="Inter"/>
              <w:sz w:val="16"/>
              <w:szCs w:val="16"/>
            </w:rPr>
          </w:pPr>
          <w:r>
            <w:rPr>
              <w:rFonts w:ascii="Inter" w:hAnsi="Inter"/>
              <w:sz w:val="16"/>
              <w:szCs w:val="16"/>
            </w:rPr>
            <w:tab/>
          </w:r>
        </w:p>
      </w:tc>
    </w:tr>
  </w:tbl>
  <w:p w14:paraId="425B69E0" w14:textId="77777777" w:rsidR="00140825" w:rsidRDefault="001408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1072"/>
      <w:gridCol w:w="7725"/>
      <w:gridCol w:w="753"/>
    </w:tblGrid>
    <w:tr w:rsidR="00140825" w:rsidRPr="008C78DF" w14:paraId="6DF0CA17" w14:textId="77777777" w:rsidTr="002B68AE">
      <w:trPr>
        <w:trHeight w:val="286"/>
      </w:trPr>
      <w:tc>
        <w:tcPr>
          <w:tcW w:w="1072" w:type="dxa"/>
        </w:tcPr>
        <w:p w14:paraId="79B31111" w14:textId="77777777" w:rsidR="00140825" w:rsidRPr="0025462C" w:rsidRDefault="00140825" w:rsidP="00584A1C">
          <w:pPr>
            <w:pStyle w:val="Foot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483E270" wp14:editId="1292ACB8">
                <wp:simplePos x="0" y="0"/>
                <wp:positionH relativeFrom="margin">
                  <wp:posOffset>-71755</wp:posOffset>
                </wp:positionH>
                <wp:positionV relativeFrom="paragraph">
                  <wp:posOffset>-93980</wp:posOffset>
                </wp:positionV>
                <wp:extent cx="1098550" cy="371475"/>
                <wp:effectExtent l="0" t="0" r="0" b="0"/>
                <wp:wrapNone/>
                <wp:docPr id="1751593212" name="Picture 17515932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85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725" w:type="dxa"/>
        </w:tcPr>
        <w:p w14:paraId="65A2BCAC" w14:textId="378EFC48" w:rsidR="00140825" w:rsidRPr="008C78DF" w:rsidRDefault="00140825" w:rsidP="00584A1C">
          <w:pPr>
            <w:pStyle w:val="Footer"/>
            <w:ind w:left="451"/>
            <w:jc w:val="center"/>
            <w:rPr>
              <w:rFonts w:ascii="Inter" w:hAnsi="Inter"/>
              <w:sz w:val="16"/>
              <w:szCs w:val="16"/>
            </w:rPr>
          </w:pPr>
          <w:r>
            <w:rPr>
              <w:rFonts w:ascii="Inter" w:hAnsi="Inter"/>
              <w:sz w:val="16"/>
              <w:szCs w:val="16"/>
            </w:rPr>
            <w:t>© 202</w:t>
          </w:r>
          <w:r w:rsidR="00B4547A">
            <w:rPr>
              <w:rFonts w:ascii="Inter" w:hAnsi="Inter"/>
              <w:sz w:val="16"/>
              <w:szCs w:val="16"/>
            </w:rPr>
            <w:t>6</w:t>
          </w:r>
          <w:r>
            <w:rPr>
              <w:rFonts w:ascii="Inter" w:hAnsi="Inter"/>
              <w:sz w:val="16"/>
              <w:szCs w:val="16"/>
            </w:rPr>
            <w:t xml:space="preserve"> GE Vernova and/or its affiliates. All rights reserved.</w:t>
          </w:r>
        </w:p>
      </w:tc>
      <w:tc>
        <w:tcPr>
          <w:tcW w:w="753" w:type="dxa"/>
        </w:tcPr>
        <w:p w14:paraId="2F2D0A4C" w14:textId="77777777" w:rsidR="00140825" w:rsidRPr="008C78DF" w:rsidRDefault="00140825" w:rsidP="00584A1C">
          <w:pPr>
            <w:pStyle w:val="FooterR"/>
            <w:ind w:left="451"/>
            <w:rPr>
              <w:rFonts w:ascii="Inter" w:hAnsi="Inter"/>
              <w:sz w:val="16"/>
              <w:szCs w:val="16"/>
            </w:rPr>
          </w:pPr>
          <w:r w:rsidRPr="008C78DF">
            <w:rPr>
              <w:rFonts w:ascii="Inter" w:hAnsi="Inter"/>
              <w:sz w:val="16"/>
              <w:szCs w:val="16"/>
            </w:rPr>
            <w:fldChar w:fldCharType="begin"/>
          </w:r>
          <w:r w:rsidRPr="008C78DF">
            <w:rPr>
              <w:rFonts w:ascii="Inter" w:hAnsi="Inter"/>
              <w:sz w:val="16"/>
              <w:szCs w:val="16"/>
            </w:rPr>
            <w:instrText xml:space="preserve"> PAGE   \* MERGEFORMAT </w:instrText>
          </w:r>
          <w:r w:rsidRPr="008C78DF">
            <w:rPr>
              <w:rFonts w:ascii="Inter" w:hAnsi="Inter"/>
              <w:sz w:val="16"/>
              <w:szCs w:val="16"/>
            </w:rPr>
            <w:fldChar w:fldCharType="separate"/>
          </w:r>
          <w:proofErr w:type="spellStart"/>
          <w:r w:rsidRPr="008C78DF">
            <w:rPr>
              <w:rFonts w:ascii="Inter" w:hAnsi="Inter"/>
              <w:sz w:val="16"/>
              <w:szCs w:val="16"/>
            </w:rPr>
            <w:t>i</w:t>
          </w:r>
          <w:proofErr w:type="spellEnd"/>
          <w:r w:rsidRPr="008C78DF">
            <w:rPr>
              <w:rFonts w:ascii="Inter" w:hAnsi="Inter"/>
              <w:noProof/>
              <w:sz w:val="16"/>
              <w:szCs w:val="16"/>
            </w:rPr>
            <w:fldChar w:fldCharType="end"/>
          </w:r>
        </w:p>
      </w:tc>
    </w:tr>
  </w:tbl>
  <w:p w14:paraId="4985D54F" w14:textId="77777777" w:rsidR="00140825" w:rsidRPr="00584A1C" w:rsidRDefault="00140825" w:rsidP="00584A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1072"/>
      <w:gridCol w:w="7725"/>
      <w:gridCol w:w="753"/>
    </w:tblGrid>
    <w:tr w:rsidR="00133BDC" w:rsidRPr="008C78DF" w14:paraId="30B2C95C" w14:textId="77777777" w:rsidTr="00C353D3">
      <w:trPr>
        <w:trHeight w:val="286"/>
      </w:trPr>
      <w:tc>
        <w:tcPr>
          <w:tcW w:w="1072" w:type="dxa"/>
        </w:tcPr>
        <w:p w14:paraId="7AD922ED" w14:textId="77777777" w:rsidR="00133BDC" w:rsidRPr="0025462C" w:rsidRDefault="00133BDC" w:rsidP="00133BDC">
          <w:pPr>
            <w:pStyle w:val="Footer"/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1ABAB881" wp14:editId="0844F0C1">
                <wp:simplePos x="0" y="0"/>
                <wp:positionH relativeFrom="margin">
                  <wp:posOffset>-71755</wp:posOffset>
                </wp:positionH>
                <wp:positionV relativeFrom="paragraph">
                  <wp:posOffset>-93980</wp:posOffset>
                </wp:positionV>
                <wp:extent cx="1098550" cy="371475"/>
                <wp:effectExtent l="0" t="0" r="0" b="0"/>
                <wp:wrapNone/>
                <wp:docPr id="1652110442" name="Picture 16521104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85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725" w:type="dxa"/>
        </w:tcPr>
        <w:p w14:paraId="771DCA5E" w14:textId="3981D183" w:rsidR="00133BDC" w:rsidRPr="008C78DF" w:rsidRDefault="00133BDC" w:rsidP="00133BDC">
          <w:pPr>
            <w:pStyle w:val="Footer"/>
            <w:ind w:left="451"/>
            <w:jc w:val="center"/>
            <w:rPr>
              <w:rFonts w:ascii="Inter" w:hAnsi="Inter"/>
              <w:sz w:val="16"/>
              <w:szCs w:val="16"/>
            </w:rPr>
          </w:pPr>
          <w:r>
            <w:rPr>
              <w:rFonts w:ascii="Inter" w:hAnsi="Inter"/>
              <w:sz w:val="16"/>
              <w:szCs w:val="16"/>
            </w:rPr>
            <w:t>© 202</w:t>
          </w:r>
          <w:r w:rsidR="00B4547A">
            <w:rPr>
              <w:rFonts w:ascii="Inter" w:hAnsi="Inter"/>
              <w:sz w:val="16"/>
              <w:szCs w:val="16"/>
            </w:rPr>
            <w:t>6</w:t>
          </w:r>
          <w:r>
            <w:rPr>
              <w:rFonts w:ascii="Inter" w:hAnsi="Inter"/>
              <w:sz w:val="16"/>
              <w:szCs w:val="16"/>
            </w:rPr>
            <w:t xml:space="preserve"> GE Vernova and/or its affiliates. All rights reserved.</w:t>
          </w:r>
        </w:p>
      </w:tc>
      <w:tc>
        <w:tcPr>
          <w:tcW w:w="753" w:type="dxa"/>
        </w:tcPr>
        <w:p w14:paraId="4CE9641F" w14:textId="77777777" w:rsidR="00133BDC" w:rsidRPr="008C78DF" w:rsidRDefault="00133BDC" w:rsidP="00133BDC">
          <w:pPr>
            <w:pStyle w:val="FooterR"/>
            <w:ind w:left="451"/>
            <w:rPr>
              <w:rFonts w:ascii="Inter" w:hAnsi="Inter"/>
              <w:sz w:val="16"/>
              <w:szCs w:val="16"/>
            </w:rPr>
          </w:pPr>
          <w:r w:rsidRPr="008C78DF">
            <w:rPr>
              <w:rFonts w:ascii="Inter" w:hAnsi="Inter"/>
              <w:sz w:val="16"/>
              <w:szCs w:val="16"/>
            </w:rPr>
            <w:fldChar w:fldCharType="begin"/>
          </w:r>
          <w:r w:rsidRPr="008C78DF">
            <w:rPr>
              <w:rFonts w:ascii="Inter" w:hAnsi="Inter"/>
              <w:sz w:val="16"/>
              <w:szCs w:val="16"/>
            </w:rPr>
            <w:instrText xml:space="preserve"> PAGE   \* MERGEFORMAT </w:instrText>
          </w:r>
          <w:r w:rsidRPr="008C78DF">
            <w:rPr>
              <w:rFonts w:ascii="Inter" w:hAnsi="Inter"/>
              <w:sz w:val="16"/>
              <w:szCs w:val="16"/>
            </w:rPr>
            <w:fldChar w:fldCharType="separate"/>
          </w:r>
          <w:r>
            <w:rPr>
              <w:rFonts w:ascii="Inter" w:hAnsi="Inter"/>
              <w:sz w:val="16"/>
              <w:szCs w:val="16"/>
            </w:rPr>
            <w:t>3</w:t>
          </w:r>
          <w:r w:rsidRPr="008C78DF">
            <w:rPr>
              <w:rFonts w:ascii="Inter" w:hAnsi="Inter"/>
              <w:noProof/>
              <w:sz w:val="16"/>
              <w:szCs w:val="16"/>
            </w:rPr>
            <w:fldChar w:fldCharType="end"/>
          </w:r>
        </w:p>
      </w:tc>
    </w:tr>
  </w:tbl>
  <w:p w14:paraId="55E3AEEE" w14:textId="77777777" w:rsidR="00133BDC" w:rsidRPr="00584A1C" w:rsidRDefault="00133BDC" w:rsidP="00133BDC">
    <w:pPr>
      <w:pStyle w:val="Footer"/>
    </w:pPr>
  </w:p>
  <w:p w14:paraId="2CDAFD84" w14:textId="45384532" w:rsidR="00434AEA" w:rsidRPr="00133BDC" w:rsidRDefault="00434AEA" w:rsidP="00133B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1AC12" w14:textId="77777777" w:rsidR="001316EA" w:rsidRDefault="001316EA" w:rsidP="00513319">
      <w:pPr>
        <w:spacing w:after="0"/>
      </w:pPr>
      <w:r>
        <w:separator/>
      </w:r>
    </w:p>
  </w:footnote>
  <w:footnote w:type="continuationSeparator" w:id="0">
    <w:p w14:paraId="5D1822C8" w14:textId="77777777" w:rsidR="001316EA" w:rsidRDefault="001316EA" w:rsidP="005133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4887"/>
      <w:gridCol w:w="4378"/>
    </w:tblGrid>
    <w:tr w:rsidR="00140825" w:rsidRPr="007C5A5B" w14:paraId="4BB43EFF" w14:textId="77777777" w:rsidTr="00DA3E21">
      <w:tc>
        <w:tcPr>
          <w:tcW w:w="4887" w:type="dxa"/>
          <w:vAlign w:val="center"/>
        </w:tcPr>
        <w:p w14:paraId="4BCDE346" w14:textId="77777777" w:rsidR="00140825" w:rsidRPr="007C5A5B" w:rsidRDefault="00140825" w:rsidP="002F3DAB">
          <w:pPr>
            <w:pStyle w:val="HeaderL"/>
            <w:rPr>
              <w:rFonts w:ascii="Inter" w:hAnsi="Inter"/>
              <w:color w:val="333F48"/>
              <w:sz w:val="16"/>
              <w:szCs w:val="16"/>
            </w:rPr>
          </w:pPr>
        </w:p>
      </w:tc>
      <w:tc>
        <w:tcPr>
          <w:tcW w:w="4378" w:type="dxa"/>
          <w:vAlign w:val="center"/>
        </w:tcPr>
        <w:p w14:paraId="3494CE1F" w14:textId="77777777" w:rsidR="00140825" w:rsidRPr="007C5A5B" w:rsidRDefault="00140825" w:rsidP="0092430E">
          <w:pPr>
            <w:pStyle w:val="HeaderR"/>
            <w:ind w:right="-103"/>
            <w:rPr>
              <w:rFonts w:ascii="Inter" w:hAnsi="Inter"/>
              <w:color w:val="333F48"/>
              <w:sz w:val="16"/>
              <w:szCs w:val="16"/>
            </w:rPr>
          </w:pPr>
        </w:p>
      </w:tc>
    </w:tr>
  </w:tbl>
  <w:p w14:paraId="5CE19E44" w14:textId="77777777" w:rsidR="00140825" w:rsidRDefault="00140825" w:rsidP="00D376AC">
    <w:pPr>
      <w:pStyle w:val="Fill"/>
    </w:pPr>
  </w:p>
  <w:p w14:paraId="56818A8B" w14:textId="77777777" w:rsidR="00140825" w:rsidRPr="00513319" w:rsidRDefault="00140825" w:rsidP="00D376AC">
    <w:pPr>
      <w:pStyle w:val="Fill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054D7" w14:textId="77777777" w:rsidR="00434AEA" w:rsidRPr="00434AEA" w:rsidRDefault="00434AEA" w:rsidP="00434A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7D4"/>
    <w:multiLevelType w:val="hybridMultilevel"/>
    <w:tmpl w:val="02C488D2"/>
    <w:lvl w:ilvl="0" w:tplc="86C22AF0">
      <w:start w:val="1"/>
      <w:numFmt w:val="lowerRoman"/>
      <w:pStyle w:val="List5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2732AC4"/>
    <w:multiLevelType w:val="multilevel"/>
    <w:tmpl w:val="D702E1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B614E"/>
    <w:multiLevelType w:val="hybridMultilevel"/>
    <w:tmpl w:val="8B06DD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B4250"/>
    <w:multiLevelType w:val="multilevel"/>
    <w:tmpl w:val="8DBAB7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D1D93"/>
    <w:multiLevelType w:val="multilevel"/>
    <w:tmpl w:val="9F7E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C62DA"/>
    <w:multiLevelType w:val="hybridMultilevel"/>
    <w:tmpl w:val="8E803D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23DB6"/>
    <w:multiLevelType w:val="hybridMultilevel"/>
    <w:tmpl w:val="642A182A"/>
    <w:lvl w:ilvl="0" w:tplc="2F7271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plc="49AE1BC6">
      <w:start w:val="1"/>
      <w:numFmt w:val="bullet"/>
      <w:pStyle w:val="Bullet2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02A3C"/>
    <w:multiLevelType w:val="hybridMultilevel"/>
    <w:tmpl w:val="D206D9D4"/>
    <w:lvl w:ilvl="0" w:tplc="694856CC">
      <w:start w:val="1"/>
      <w:numFmt w:val="decimal"/>
      <w:pStyle w:val="NumberedSectionHeader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D414EF"/>
    <w:multiLevelType w:val="multilevel"/>
    <w:tmpl w:val="04E4ECCE"/>
    <w:lvl w:ilvl="0">
      <w:start w:val="1"/>
      <w:numFmt w:val="decimal"/>
      <w:pStyle w:val="TOC4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EBF32A4"/>
    <w:multiLevelType w:val="multilevel"/>
    <w:tmpl w:val="F5B4AD6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CF16076"/>
    <w:multiLevelType w:val="hybridMultilevel"/>
    <w:tmpl w:val="1172C988"/>
    <w:lvl w:ilvl="0" w:tplc="FA4246CA">
      <w:start w:val="1"/>
      <w:numFmt w:val="bullet"/>
      <w:pStyle w:val="Cell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60D2E"/>
    <w:multiLevelType w:val="hybridMultilevel"/>
    <w:tmpl w:val="9D80AE9C"/>
    <w:lvl w:ilvl="0" w:tplc="4C5E0926">
      <w:start w:val="1"/>
      <w:numFmt w:val="decimal"/>
      <w:pStyle w:val="NumberedSectionHeader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37A0A"/>
    <w:multiLevelType w:val="multilevel"/>
    <w:tmpl w:val="F78E9602"/>
    <w:lvl w:ilvl="0">
      <w:start w:val="1"/>
      <w:numFmt w:val="decimal"/>
      <w:pStyle w:val="ForewordList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41812A63"/>
    <w:multiLevelType w:val="multilevel"/>
    <w:tmpl w:val="4A4EE260"/>
    <w:styleLink w:val="BulletsList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000000" w:themeColor="text1"/>
        <w:sz w:val="22"/>
      </w:rPr>
    </w:lvl>
    <w:lvl w:ilvl="1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22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000000" w:themeColor="text1"/>
        <w:sz w:val="22"/>
      </w:rPr>
    </w:lvl>
    <w:lvl w:ilvl="3">
      <w:start w:val="1"/>
      <w:numFmt w:val="none"/>
      <w:lvlText w:val="%4"/>
      <w:lvlJc w:val="left"/>
      <w:pPr>
        <w:ind w:left="1440" w:hanging="360"/>
      </w:pPr>
      <w:rPr>
        <w:rFonts w:ascii="Arial" w:hAnsi="Arial" w:hint="default"/>
        <w:sz w:val="22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ascii="Arial" w:hAnsi="Arial" w:hint="default"/>
        <w:sz w:val="22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ascii="Arial" w:hAnsi="Arial" w:hint="default"/>
        <w:sz w:val="22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ascii="Arial" w:hAnsi="Arial" w:hint="default"/>
        <w:sz w:val="22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ascii="Arial" w:hAnsi="Arial" w:hint="default"/>
        <w:sz w:val="22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ascii="Arial" w:hAnsi="Arial" w:hint="default"/>
        <w:sz w:val="22"/>
      </w:rPr>
    </w:lvl>
  </w:abstractNum>
  <w:abstractNum w:abstractNumId="14" w15:restartNumberingAfterBreak="0">
    <w:nsid w:val="41A17D3D"/>
    <w:multiLevelType w:val="multilevel"/>
    <w:tmpl w:val="EDC8AA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2"/>
      <w:lvlText w:val="%2."/>
      <w:lvlJc w:val="left"/>
      <w:pPr>
        <w:ind w:left="576" w:hanging="360"/>
      </w:pPr>
      <w:rPr>
        <w:rFonts w:hint="default"/>
      </w:rPr>
    </w:lvl>
    <w:lvl w:ilvl="2">
      <w:start w:val="1"/>
      <w:numFmt w:val="decimal"/>
      <w:lvlText w:val="%3.)"/>
      <w:lvlJc w:val="left"/>
      <w:pPr>
        <w:ind w:left="792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008" w:hanging="36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122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6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87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088" w:hanging="360"/>
      </w:pPr>
      <w:rPr>
        <w:rFonts w:hint="default"/>
      </w:rPr>
    </w:lvl>
  </w:abstractNum>
  <w:abstractNum w:abstractNumId="15" w15:restartNumberingAfterBreak="0">
    <w:nsid w:val="432F322E"/>
    <w:multiLevelType w:val="hybridMultilevel"/>
    <w:tmpl w:val="A870823C"/>
    <w:lvl w:ilvl="0" w:tplc="09045862">
      <w:start w:val="1"/>
      <w:numFmt w:val="decimal"/>
      <w:pStyle w:val="NumberedSectionHeaderLevel4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1D6116"/>
    <w:multiLevelType w:val="multilevel"/>
    <w:tmpl w:val="9F42385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2" w:hanging="43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TOC5"/>
      <w:lvlText w:val="%1.%2.%3.%4.%5."/>
      <w:lvlJc w:val="left"/>
      <w:pPr>
        <w:ind w:left="432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2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32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" w:hanging="432"/>
      </w:pPr>
      <w:rPr>
        <w:rFonts w:hint="default"/>
      </w:rPr>
    </w:lvl>
  </w:abstractNum>
  <w:abstractNum w:abstractNumId="17" w15:restartNumberingAfterBreak="0">
    <w:nsid w:val="4BBE0EAD"/>
    <w:multiLevelType w:val="multilevel"/>
    <w:tmpl w:val="030C5618"/>
    <w:lvl w:ilvl="0">
      <w:start w:val="1"/>
      <w:numFmt w:val="decimal"/>
      <w:pStyle w:val="List1List"/>
      <w:lvlText w:val="%1)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97E6ECB"/>
    <w:multiLevelType w:val="multilevel"/>
    <w:tmpl w:val="67488B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F6451"/>
    <w:multiLevelType w:val="hybridMultilevel"/>
    <w:tmpl w:val="CF6C1AC2"/>
    <w:lvl w:ilvl="0" w:tplc="D326DF04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4E3BA5"/>
    <w:multiLevelType w:val="hybridMultilevel"/>
    <w:tmpl w:val="E3108114"/>
    <w:lvl w:ilvl="0" w:tplc="389E90E2">
      <w:start w:val="1"/>
      <w:numFmt w:val="decimal"/>
      <w:pStyle w:val="NumberedSectionHeaderLevel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4E3AF1"/>
    <w:multiLevelType w:val="hybridMultilevel"/>
    <w:tmpl w:val="9384B9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81430F"/>
    <w:multiLevelType w:val="multilevel"/>
    <w:tmpl w:val="A7DC21AE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upperLetter"/>
      <w:pStyle w:val="AppendixHeading"/>
      <w:suff w:val="space"/>
      <w:lvlText w:val="Appendix %7:"/>
      <w:lvlJc w:val="left"/>
      <w:pPr>
        <w:ind w:left="0" w:firstLine="0"/>
      </w:pPr>
    </w:lvl>
    <w:lvl w:ilvl="7">
      <w:start w:val="1"/>
      <w:numFmt w:val="decimal"/>
      <w:suff w:val="space"/>
      <w:lvlText w:val="%7.%8"/>
      <w:lvlJc w:val="left"/>
      <w:pPr>
        <w:ind w:left="0" w:firstLine="0"/>
      </w:pPr>
    </w:lvl>
    <w:lvl w:ilvl="8">
      <w:start w:val="1"/>
      <w:numFmt w:val="decimal"/>
      <w:suff w:val="space"/>
      <w:lvlText w:val="%7.%8.%9"/>
      <w:lvlJc w:val="left"/>
      <w:pPr>
        <w:ind w:left="0" w:firstLine="0"/>
      </w:pPr>
    </w:lvl>
  </w:abstractNum>
  <w:abstractNum w:abstractNumId="23" w15:restartNumberingAfterBreak="0">
    <w:nsid w:val="650375D4"/>
    <w:multiLevelType w:val="multilevel"/>
    <w:tmpl w:val="75220D6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73654F3"/>
    <w:multiLevelType w:val="hybridMultilevel"/>
    <w:tmpl w:val="FD8A4F30"/>
    <w:lvl w:ilvl="0" w:tplc="7AD6DD3A">
      <w:start w:val="1"/>
      <w:numFmt w:val="decimal"/>
      <w:pStyle w:val="List1List0"/>
      <w:lvlText w:val="%1.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sz w:val="22"/>
      </w:rPr>
    </w:lvl>
    <w:lvl w:ilvl="1" w:tplc="B37E7CD6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CB0615"/>
    <w:multiLevelType w:val="hybridMultilevel"/>
    <w:tmpl w:val="A216A228"/>
    <w:lvl w:ilvl="0" w:tplc="2F7271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plc="DBDE7C5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</w:rPr>
    </w:lvl>
    <w:lvl w:ilvl="2" w:tplc="7DF0ED32">
      <w:start w:val="1"/>
      <w:numFmt w:val="bullet"/>
      <w:pStyle w:val="Bullet3"/>
      <w:lvlText w:val="o"/>
      <w:lvlJc w:val="left"/>
      <w:pPr>
        <w:ind w:left="2160" w:hanging="360"/>
      </w:pPr>
      <w:rPr>
        <w:rFonts w:ascii="Courier New" w:hAnsi="Courier New" w:hint="default"/>
        <w:sz w:val="16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1931C1"/>
    <w:multiLevelType w:val="hybridMultilevel"/>
    <w:tmpl w:val="B91A8A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174582">
    <w:abstractNumId w:val="23"/>
  </w:num>
  <w:num w:numId="2" w16cid:durableId="856119723">
    <w:abstractNumId w:val="19"/>
  </w:num>
  <w:num w:numId="3" w16cid:durableId="636955080">
    <w:abstractNumId w:val="6"/>
  </w:num>
  <w:num w:numId="4" w16cid:durableId="792017612">
    <w:abstractNumId w:val="25"/>
  </w:num>
  <w:num w:numId="5" w16cid:durableId="603149986">
    <w:abstractNumId w:val="13"/>
  </w:num>
  <w:num w:numId="6" w16cid:durableId="1254361440">
    <w:abstractNumId w:val="12"/>
  </w:num>
  <w:num w:numId="7" w16cid:durableId="1910533148">
    <w:abstractNumId w:val="8"/>
  </w:num>
  <w:num w:numId="8" w16cid:durableId="2112236008">
    <w:abstractNumId w:val="16"/>
  </w:num>
  <w:num w:numId="9" w16cid:durableId="1259095913">
    <w:abstractNumId w:val="24"/>
  </w:num>
  <w:num w:numId="10" w16cid:durableId="1912961532">
    <w:abstractNumId w:val="14"/>
  </w:num>
  <w:num w:numId="11" w16cid:durableId="1220627060">
    <w:abstractNumId w:val="10"/>
  </w:num>
  <w:num w:numId="12" w16cid:durableId="1946763555">
    <w:abstractNumId w:val="17"/>
  </w:num>
  <w:num w:numId="13" w16cid:durableId="976378306">
    <w:abstractNumId w:val="11"/>
  </w:num>
  <w:num w:numId="14" w16cid:durableId="730421781">
    <w:abstractNumId w:val="7"/>
  </w:num>
  <w:num w:numId="15" w16cid:durableId="1511987710">
    <w:abstractNumId w:val="20"/>
  </w:num>
  <w:num w:numId="16" w16cid:durableId="2113354557">
    <w:abstractNumId w:val="15"/>
  </w:num>
  <w:num w:numId="17" w16cid:durableId="916935525">
    <w:abstractNumId w:val="0"/>
  </w:num>
  <w:num w:numId="18" w16cid:durableId="196288445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43726321">
    <w:abstractNumId w:val="5"/>
  </w:num>
  <w:num w:numId="20" w16cid:durableId="1859077456">
    <w:abstractNumId w:val="21"/>
  </w:num>
  <w:num w:numId="21" w16cid:durableId="1811512326">
    <w:abstractNumId w:val="2"/>
  </w:num>
  <w:num w:numId="22" w16cid:durableId="995106406">
    <w:abstractNumId w:val="26"/>
  </w:num>
  <w:num w:numId="23" w16cid:durableId="347761006">
    <w:abstractNumId w:val="9"/>
  </w:num>
  <w:num w:numId="24" w16cid:durableId="1094058757">
    <w:abstractNumId w:val="18"/>
  </w:num>
  <w:num w:numId="25" w16cid:durableId="980496284">
    <w:abstractNumId w:val="1"/>
  </w:num>
  <w:num w:numId="26" w16cid:durableId="150215504">
    <w:abstractNumId w:val="3"/>
  </w:num>
  <w:num w:numId="27" w16cid:durableId="1151404766">
    <w:abstractNumId w:val="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F59"/>
    <w:rsid w:val="000019FB"/>
    <w:rsid w:val="00002285"/>
    <w:rsid w:val="00010469"/>
    <w:rsid w:val="0001101A"/>
    <w:rsid w:val="00014C76"/>
    <w:rsid w:val="00015AEF"/>
    <w:rsid w:val="0001647A"/>
    <w:rsid w:val="00020E0B"/>
    <w:rsid w:val="00022651"/>
    <w:rsid w:val="00023B53"/>
    <w:rsid w:val="00031EFE"/>
    <w:rsid w:val="00032EB9"/>
    <w:rsid w:val="00040AEA"/>
    <w:rsid w:val="0004124D"/>
    <w:rsid w:val="00041D88"/>
    <w:rsid w:val="00043B32"/>
    <w:rsid w:val="00046BDE"/>
    <w:rsid w:val="00047D5D"/>
    <w:rsid w:val="00054A3E"/>
    <w:rsid w:val="00056642"/>
    <w:rsid w:val="0005757E"/>
    <w:rsid w:val="00066E02"/>
    <w:rsid w:val="000779D2"/>
    <w:rsid w:val="00090FBB"/>
    <w:rsid w:val="000928E9"/>
    <w:rsid w:val="00092CEB"/>
    <w:rsid w:val="00095112"/>
    <w:rsid w:val="00097EF2"/>
    <w:rsid w:val="000A30BD"/>
    <w:rsid w:val="000C2003"/>
    <w:rsid w:val="000C2FB0"/>
    <w:rsid w:val="000C582D"/>
    <w:rsid w:val="000C68B4"/>
    <w:rsid w:val="000C6A71"/>
    <w:rsid w:val="000D1AC3"/>
    <w:rsid w:val="000D2F2C"/>
    <w:rsid w:val="000D4046"/>
    <w:rsid w:val="000E28E7"/>
    <w:rsid w:val="000E4B61"/>
    <w:rsid w:val="000E5995"/>
    <w:rsid w:val="000F1A74"/>
    <w:rsid w:val="000F1D19"/>
    <w:rsid w:val="000F33B1"/>
    <w:rsid w:val="000F3BF7"/>
    <w:rsid w:val="000F565E"/>
    <w:rsid w:val="00103E6F"/>
    <w:rsid w:val="001048A0"/>
    <w:rsid w:val="001067F8"/>
    <w:rsid w:val="00110F43"/>
    <w:rsid w:val="001129CB"/>
    <w:rsid w:val="00116AF8"/>
    <w:rsid w:val="001218C6"/>
    <w:rsid w:val="00125940"/>
    <w:rsid w:val="00126452"/>
    <w:rsid w:val="00131400"/>
    <w:rsid w:val="001316EA"/>
    <w:rsid w:val="00131D01"/>
    <w:rsid w:val="00133BDC"/>
    <w:rsid w:val="001366C6"/>
    <w:rsid w:val="00140825"/>
    <w:rsid w:val="00140CAB"/>
    <w:rsid w:val="00141163"/>
    <w:rsid w:val="00144290"/>
    <w:rsid w:val="001472C1"/>
    <w:rsid w:val="00147586"/>
    <w:rsid w:val="00151C79"/>
    <w:rsid w:val="00156CE0"/>
    <w:rsid w:val="00162870"/>
    <w:rsid w:val="00162894"/>
    <w:rsid w:val="00166DEF"/>
    <w:rsid w:val="00172A09"/>
    <w:rsid w:val="00177B30"/>
    <w:rsid w:val="00180778"/>
    <w:rsid w:val="001873E4"/>
    <w:rsid w:val="0019136A"/>
    <w:rsid w:val="001916BE"/>
    <w:rsid w:val="00191F1B"/>
    <w:rsid w:val="0019565E"/>
    <w:rsid w:val="001A4460"/>
    <w:rsid w:val="001A5412"/>
    <w:rsid w:val="001A764A"/>
    <w:rsid w:val="001B0163"/>
    <w:rsid w:val="001B714D"/>
    <w:rsid w:val="001B7CC0"/>
    <w:rsid w:val="001C607D"/>
    <w:rsid w:val="001D14D1"/>
    <w:rsid w:val="001D566A"/>
    <w:rsid w:val="001D5B74"/>
    <w:rsid w:val="001D75B8"/>
    <w:rsid w:val="001E1147"/>
    <w:rsid w:val="001E5FF2"/>
    <w:rsid w:val="001E728E"/>
    <w:rsid w:val="001F1E76"/>
    <w:rsid w:val="001F41B6"/>
    <w:rsid w:val="001F5136"/>
    <w:rsid w:val="001F531E"/>
    <w:rsid w:val="00200633"/>
    <w:rsid w:val="00200F3B"/>
    <w:rsid w:val="00204837"/>
    <w:rsid w:val="00212F6E"/>
    <w:rsid w:val="002159C2"/>
    <w:rsid w:val="00216243"/>
    <w:rsid w:val="002166AF"/>
    <w:rsid w:val="002249BF"/>
    <w:rsid w:val="002251A3"/>
    <w:rsid w:val="00226A47"/>
    <w:rsid w:val="00227531"/>
    <w:rsid w:val="0023373E"/>
    <w:rsid w:val="00236B20"/>
    <w:rsid w:val="00237D72"/>
    <w:rsid w:val="002403A5"/>
    <w:rsid w:val="0025462C"/>
    <w:rsid w:val="00255AA5"/>
    <w:rsid w:val="00263327"/>
    <w:rsid w:val="00263A0E"/>
    <w:rsid w:val="00272226"/>
    <w:rsid w:val="002732E7"/>
    <w:rsid w:val="00277B22"/>
    <w:rsid w:val="002813A2"/>
    <w:rsid w:val="00282C1D"/>
    <w:rsid w:val="002834AB"/>
    <w:rsid w:val="00285135"/>
    <w:rsid w:val="00293DA0"/>
    <w:rsid w:val="002A1F0E"/>
    <w:rsid w:val="002A3BD1"/>
    <w:rsid w:val="002A4D08"/>
    <w:rsid w:val="002A5F00"/>
    <w:rsid w:val="002A7686"/>
    <w:rsid w:val="002B37AF"/>
    <w:rsid w:val="002B7824"/>
    <w:rsid w:val="002B7C65"/>
    <w:rsid w:val="002D10F6"/>
    <w:rsid w:val="002D404F"/>
    <w:rsid w:val="002D5FD3"/>
    <w:rsid w:val="002D794D"/>
    <w:rsid w:val="002D7A5A"/>
    <w:rsid w:val="002F117D"/>
    <w:rsid w:val="002F3DAB"/>
    <w:rsid w:val="002F74D1"/>
    <w:rsid w:val="00301235"/>
    <w:rsid w:val="003026D5"/>
    <w:rsid w:val="00303E81"/>
    <w:rsid w:val="003058EA"/>
    <w:rsid w:val="0031732F"/>
    <w:rsid w:val="0031739D"/>
    <w:rsid w:val="00325B9F"/>
    <w:rsid w:val="003320E3"/>
    <w:rsid w:val="003323FD"/>
    <w:rsid w:val="00335F8E"/>
    <w:rsid w:val="00336FA4"/>
    <w:rsid w:val="00347855"/>
    <w:rsid w:val="003511D1"/>
    <w:rsid w:val="0035200F"/>
    <w:rsid w:val="00352D68"/>
    <w:rsid w:val="00353696"/>
    <w:rsid w:val="0035470D"/>
    <w:rsid w:val="003559AA"/>
    <w:rsid w:val="00356581"/>
    <w:rsid w:val="00360A57"/>
    <w:rsid w:val="00361C0D"/>
    <w:rsid w:val="00364DE2"/>
    <w:rsid w:val="0036775E"/>
    <w:rsid w:val="0038072E"/>
    <w:rsid w:val="00380783"/>
    <w:rsid w:val="0038105C"/>
    <w:rsid w:val="00386E14"/>
    <w:rsid w:val="00387AE4"/>
    <w:rsid w:val="003911D7"/>
    <w:rsid w:val="00391F20"/>
    <w:rsid w:val="003A321D"/>
    <w:rsid w:val="003A678C"/>
    <w:rsid w:val="003B2007"/>
    <w:rsid w:val="003B5971"/>
    <w:rsid w:val="003C7C2D"/>
    <w:rsid w:val="003D018B"/>
    <w:rsid w:val="003D706D"/>
    <w:rsid w:val="003E2FCE"/>
    <w:rsid w:val="003E3431"/>
    <w:rsid w:val="003E3FC4"/>
    <w:rsid w:val="003F54B0"/>
    <w:rsid w:val="003F6AE5"/>
    <w:rsid w:val="00401039"/>
    <w:rsid w:val="0040130A"/>
    <w:rsid w:val="00406DC3"/>
    <w:rsid w:val="00407F91"/>
    <w:rsid w:val="0041582D"/>
    <w:rsid w:val="00416207"/>
    <w:rsid w:val="004255FE"/>
    <w:rsid w:val="00430738"/>
    <w:rsid w:val="00433AE6"/>
    <w:rsid w:val="00434AEA"/>
    <w:rsid w:val="00434C7D"/>
    <w:rsid w:val="004351D4"/>
    <w:rsid w:val="004374AA"/>
    <w:rsid w:val="00444970"/>
    <w:rsid w:val="00444E62"/>
    <w:rsid w:val="004463FB"/>
    <w:rsid w:val="004601CB"/>
    <w:rsid w:val="004603E5"/>
    <w:rsid w:val="00461C65"/>
    <w:rsid w:val="00471666"/>
    <w:rsid w:val="00473D7A"/>
    <w:rsid w:val="00475E79"/>
    <w:rsid w:val="004762C1"/>
    <w:rsid w:val="00485FAF"/>
    <w:rsid w:val="0048730B"/>
    <w:rsid w:val="00487BFE"/>
    <w:rsid w:val="00497255"/>
    <w:rsid w:val="004A221F"/>
    <w:rsid w:val="004A4633"/>
    <w:rsid w:val="004A713F"/>
    <w:rsid w:val="004B0CED"/>
    <w:rsid w:val="004B318B"/>
    <w:rsid w:val="004C076C"/>
    <w:rsid w:val="004C09D6"/>
    <w:rsid w:val="004C4734"/>
    <w:rsid w:val="004D2511"/>
    <w:rsid w:val="004D661E"/>
    <w:rsid w:val="004E1728"/>
    <w:rsid w:val="004E7F31"/>
    <w:rsid w:val="004F3ECD"/>
    <w:rsid w:val="00505459"/>
    <w:rsid w:val="00506CA0"/>
    <w:rsid w:val="0051212B"/>
    <w:rsid w:val="00513319"/>
    <w:rsid w:val="005151BE"/>
    <w:rsid w:val="00540D16"/>
    <w:rsid w:val="00546E05"/>
    <w:rsid w:val="00547A18"/>
    <w:rsid w:val="00555019"/>
    <w:rsid w:val="0056493C"/>
    <w:rsid w:val="0056652F"/>
    <w:rsid w:val="005735C1"/>
    <w:rsid w:val="00582100"/>
    <w:rsid w:val="00584A1C"/>
    <w:rsid w:val="005857C2"/>
    <w:rsid w:val="00591567"/>
    <w:rsid w:val="005931F4"/>
    <w:rsid w:val="00594D5A"/>
    <w:rsid w:val="005A17EE"/>
    <w:rsid w:val="005A2434"/>
    <w:rsid w:val="005A32EB"/>
    <w:rsid w:val="005A7C9B"/>
    <w:rsid w:val="005B1FE0"/>
    <w:rsid w:val="005B2E9B"/>
    <w:rsid w:val="005B3A91"/>
    <w:rsid w:val="005B6BF8"/>
    <w:rsid w:val="005C135A"/>
    <w:rsid w:val="005C3026"/>
    <w:rsid w:val="005D57F6"/>
    <w:rsid w:val="005D7910"/>
    <w:rsid w:val="005E1912"/>
    <w:rsid w:val="005F19B1"/>
    <w:rsid w:val="005F1DB3"/>
    <w:rsid w:val="00603321"/>
    <w:rsid w:val="0060567B"/>
    <w:rsid w:val="00610E90"/>
    <w:rsid w:val="0061419F"/>
    <w:rsid w:val="00624D15"/>
    <w:rsid w:val="0063301E"/>
    <w:rsid w:val="00633A05"/>
    <w:rsid w:val="00634800"/>
    <w:rsid w:val="00640824"/>
    <w:rsid w:val="00643F02"/>
    <w:rsid w:val="0064533D"/>
    <w:rsid w:val="00654117"/>
    <w:rsid w:val="006654EE"/>
    <w:rsid w:val="00673190"/>
    <w:rsid w:val="00673479"/>
    <w:rsid w:val="00674844"/>
    <w:rsid w:val="00677236"/>
    <w:rsid w:val="00677FB0"/>
    <w:rsid w:val="00680724"/>
    <w:rsid w:val="00692771"/>
    <w:rsid w:val="00692D60"/>
    <w:rsid w:val="006953DD"/>
    <w:rsid w:val="006A0F59"/>
    <w:rsid w:val="006A3307"/>
    <w:rsid w:val="006B1255"/>
    <w:rsid w:val="006B6052"/>
    <w:rsid w:val="006B632D"/>
    <w:rsid w:val="006B7142"/>
    <w:rsid w:val="006C04ED"/>
    <w:rsid w:val="006C1FA4"/>
    <w:rsid w:val="006C518C"/>
    <w:rsid w:val="006D19A6"/>
    <w:rsid w:val="006D333E"/>
    <w:rsid w:val="006E3899"/>
    <w:rsid w:val="006E4FFF"/>
    <w:rsid w:val="006F25D8"/>
    <w:rsid w:val="006F4671"/>
    <w:rsid w:val="007047D6"/>
    <w:rsid w:val="007050E9"/>
    <w:rsid w:val="007079BA"/>
    <w:rsid w:val="0071673D"/>
    <w:rsid w:val="0072577E"/>
    <w:rsid w:val="0073294E"/>
    <w:rsid w:val="00735109"/>
    <w:rsid w:val="007406FA"/>
    <w:rsid w:val="00740930"/>
    <w:rsid w:val="007418CC"/>
    <w:rsid w:val="00747D12"/>
    <w:rsid w:val="00747D42"/>
    <w:rsid w:val="007516C9"/>
    <w:rsid w:val="00751ED8"/>
    <w:rsid w:val="00752281"/>
    <w:rsid w:val="00755358"/>
    <w:rsid w:val="00761879"/>
    <w:rsid w:val="00770023"/>
    <w:rsid w:val="0077066A"/>
    <w:rsid w:val="0077082B"/>
    <w:rsid w:val="00770D77"/>
    <w:rsid w:val="00780075"/>
    <w:rsid w:val="00783E16"/>
    <w:rsid w:val="007907E1"/>
    <w:rsid w:val="007926A0"/>
    <w:rsid w:val="00793A7C"/>
    <w:rsid w:val="00794372"/>
    <w:rsid w:val="00796DCA"/>
    <w:rsid w:val="00797342"/>
    <w:rsid w:val="007A50E7"/>
    <w:rsid w:val="007A6532"/>
    <w:rsid w:val="007B0A54"/>
    <w:rsid w:val="007B156F"/>
    <w:rsid w:val="007B2BF8"/>
    <w:rsid w:val="007B51A3"/>
    <w:rsid w:val="007B5B60"/>
    <w:rsid w:val="007C2552"/>
    <w:rsid w:val="007C363B"/>
    <w:rsid w:val="007C3B00"/>
    <w:rsid w:val="007C5A5B"/>
    <w:rsid w:val="007C6962"/>
    <w:rsid w:val="007D4B4E"/>
    <w:rsid w:val="007D6E50"/>
    <w:rsid w:val="007D79C2"/>
    <w:rsid w:val="007E1037"/>
    <w:rsid w:val="007F14BD"/>
    <w:rsid w:val="007F2124"/>
    <w:rsid w:val="007F258F"/>
    <w:rsid w:val="007F4948"/>
    <w:rsid w:val="007F65B5"/>
    <w:rsid w:val="007F7829"/>
    <w:rsid w:val="0080772F"/>
    <w:rsid w:val="0081013A"/>
    <w:rsid w:val="0081087B"/>
    <w:rsid w:val="008149CB"/>
    <w:rsid w:val="00814CFD"/>
    <w:rsid w:val="00820B45"/>
    <w:rsid w:val="008235F8"/>
    <w:rsid w:val="00823B17"/>
    <w:rsid w:val="00830A85"/>
    <w:rsid w:val="00833748"/>
    <w:rsid w:val="00842CB5"/>
    <w:rsid w:val="008431D9"/>
    <w:rsid w:val="00843D00"/>
    <w:rsid w:val="008458A3"/>
    <w:rsid w:val="00846E09"/>
    <w:rsid w:val="00847FBA"/>
    <w:rsid w:val="008500EB"/>
    <w:rsid w:val="00850B13"/>
    <w:rsid w:val="00853EDB"/>
    <w:rsid w:val="008559D7"/>
    <w:rsid w:val="00861C1C"/>
    <w:rsid w:val="008641BA"/>
    <w:rsid w:val="008644FA"/>
    <w:rsid w:val="00875258"/>
    <w:rsid w:val="00876C98"/>
    <w:rsid w:val="00880954"/>
    <w:rsid w:val="008866A2"/>
    <w:rsid w:val="008908DF"/>
    <w:rsid w:val="00892E44"/>
    <w:rsid w:val="00893405"/>
    <w:rsid w:val="0089422C"/>
    <w:rsid w:val="00896385"/>
    <w:rsid w:val="008A3A1A"/>
    <w:rsid w:val="008A466C"/>
    <w:rsid w:val="008A6780"/>
    <w:rsid w:val="008A700C"/>
    <w:rsid w:val="008A75E8"/>
    <w:rsid w:val="008B03CC"/>
    <w:rsid w:val="008B1F5F"/>
    <w:rsid w:val="008B2A2D"/>
    <w:rsid w:val="008B3F64"/>
    <w:rsid w:val="008B4D86"/>
    <w:rsid w:val="008B575A"/>
    <w:rsid w:val="008C0461"/>
    <w:rsid w:val="008C247D"/>
    <w:rsid w:val="008C2C2B"/>
    <w:rsid w:val="008C3F9D"/>
    <w:rsid w:val="008C78DF"/>
    <w:rsid w:val="008D0427"/>
    <w:rsid w:val="008D0D08"/>
    <w:rsid w:val="008D21B0"/>
    <w:rsid w:val="008D264E"/>
    <w:rsid w:val="008D3F99"/>
    <w:rsid w:val="008D4A7F"/>
    <w:rsid w:val="008E3CEC"/>
    <w:rsid w:val="008F0211"/>
    <w:rsid w:val="008F0BC0"/>
    <w:rsid w:val="008F202E"/>
    <w:rsid w:val="008F38CC"/>
    <w:rsid w:val="009035E1"/>
    <w:rsid w:val="009054D9"/>
    <w:rsid w:val="00914C7E"/>
    <w:rsid w:val="00917D4F"/>
    <w:rsid w:val="0092430E"/>
    <w:rsid w:val="00926E96"/>
    <w:rsid w:val="00926ECB"/>
    <w:rsid w:val="00933175"/>
    <w:rsid w:val="00933286"/>
    <w:rsid w:val="009333CE"/>
    <w:rsid w:val="009347EF"/>
    <w:rsid w:val="009366AB"/>
    <w:rsid w:val="009452C0"/>
    <w:rsid w:val="00945CCE"/>
    <w:rsid w:val="0094671E"/>
    <w:rsid w:val="009472A2"/>
    <w:rsid w:val="00952415"/>
    <w:rsid w:val="00961C48"/>
    <w:rsid w:val="00962889"/>
    <w:rsid w:val="0096659F"/>
    <w:rsid w:val="00972FF1"/>
    <w:rsid w:val="00973D7F"/>
    <w:rsid w:val="00973FAA"/>
    <w:rsid w:val="00974327"/>
    <w:rsid w:val="00976876"/>
    <w:rsid w:val="00983E47"/>
    <w:rsid w:val="00987F94"/>
    <w:rsid w:val="00993F39"/>
    <w:rsid w:val="009A782C"/>
    <w:rsid w:val="009A7AA9"/>
    <w:rsid w:val="009B219D"/>
    <w:rsid w:val="009B25B5"/>
    <w:rsid w:val="009B32C7"/>
    <w:rsid w:val="009B3431"/>
    <w:rsid w:val="009B3FCC"/>
    <w:rsid w:val="009B5422"/>
    <w:rsid w:val="009B725B"/>
    <w:rsid w:val="009B76E3"/>
    <w:rsid w:val="009B788B"/>
    <w:rsid w:val="009C3BBE"/>
    <w:rsid w:val="009C7176"/>
    <w:rsid w:val="009E3574"/>
    <w:rsid w:val="009E47A9"/>
    <w:rsid w:val="009E4D71"/>
    <w:rsid w:val="009E760D"/>
    <w:rsid w:val="009F2493"/>
    <w:rsid w:val="00A0011B"/>
    <w:rsid w:val="00A00BC1"/>
    <w:rsid w:val="00A02056"/>
    <w:rsid w:val="00A0733A"/>
    <w:rsid w:val="00A078F8"/>
    <w:rsid w:val="00A103B8"/>
    <w:rsid w:val="00A15128"/>
    <w:rsid w:val="00A225EA"/>
    <w:rsid w:val="00A25739"/>
    <w:rsid w:val="00A26F45"/>
    <w:rsid w:val="00A3547C"/>
    <w:rsid w:val="00A36C25"/>
    <w:rsid w:val="00A41D82"/>
    <w:rsid w:val="00A424A4"/>
    <w:rsid w:val="00A44D49"/>
    <w:rsid w:val="00A47180"/>
    <w:rsid w:val="00A52C73"/>
    <w:rsid w:val="00A53F4B"/>
    <w:rsid w:val="00A5402D"/>
    <w:rsid w:val="00A55AC4"/>
    <w:rsid w:val="00A63841"/>
    <w:rsid w:val="00A65CE3"/>
    <w:rsid w:val="00A65EEA"/>
    <w:rsid w:val="00A71773"/>
    <w:rsid w:val="00A7382E"/>
    <w:rsid w:val="00A73958"/>
    <w:rsid w:val="00A7406B"/>
    <w:rsid w:val="00A7417B"/>
    <w:rsid w:val="00A758F9"/>
    <w:rsid w:val="00A773E9"/>
    <w:rsid w:val="00A77818"/>
    <w:rsid w:val="00A778C8"/>
    <w:rsid w:val="00A836FA"/>
    <w:rsid w:val="00A84D5E"/>
    <w:rsid w:val="00A92BF4"/>
    <w:rsid w:val="00A95B64"/>
    <w:rsid w:val="00AA2E1E"/>
    <w:rsid w:val="00AA3001"/>
    <w:rsid w:val="00AB0308"/>
    <w:rsid w:val="00AB1269"/>
    <w:rsid w:val="00AB335D"/>
    <w:rsid w:val="00AB36C4"/>
    <w:rsid w:val="00AB55C1"/>
    <w:rsid w:val="00AB606C"/>
    <w:rsid w:val="00AC0961"/>
    <w:rsid w:val="00AC0994"/>
    <w:rsid w:val="00AD1566"/>
    <w:rsid w:val="00AD281E"/>
    <w:rsid w:val="00AD2DBF"/>
    <w:rsid w:val="00AE2CC8"/>
    <w:rsid w:val="00AE3FB1"/>
    <w:rsid w:val="00AE5CAD"/>
    <w:rsid w:val="00AE6A97"/>
    <w:rsid w:val="00AE6F13"/>
    <w:rsid w:val="00AF5CA5"/>
    <w:rsid w:val="00AF744C"/>
    <w:rsid w:val="00B007DF"/>
    <w:rsid w:val="00B00AFD"/>
    <w:rsid w:val="00B04243"/>
    <w:rsid w:val="00B16123"/>
    <w:rsid w:val="00B16C85"/>
    <w:rsid w:val="00B210C7"/>
    <w:rsid w:val="00B32B56"/>
    <w:rsid w:val="00B34758"/>
    <w:rsid w:val="00B34FFF"/>
    <w:rsid w:val="00B42761"/>
    <w:rsid w:val="00B432DD"/>
    <w:rsid w:val="00B4547A"/>
    <w:rsid w:val="00B45FBE"/>
    <w:rsid w:val="00B51D97"/>
    <w:rsid w:val="00B54969"/>
    <w:rsid w:val="00B55147"/>
    <w:rsid w:val="00B604A0"/>
    <w:rsid w:val="00B6178B"/>
    <w:rsid w:val="00B62E83"/>
    <w:rsid w:val="00B64369"/>
    <w:rsid w:val="00B7056A"/>
    <w:rsid w:val="00B71AAA"/>
    <w:rsid w:val="00B71ECC"/>
    <w:rsid w:val="00B7399A"/>
    <w:rsid w:val="00B76EBF"/>
    <w:rsid w:val="00B76F53"/>
    <w:rsid w:val="00B8457D"/>
    <w:rsid w:val="00B84605"/>
    <w:rsid w:val="00B86792"/>
    <w:rsid w:val="00B93D52"/>
    <w:rsid w:val="00B96160"/>
    <w:rsid w:val="00B96FC3"/>
    <w:rsid w:val="00BA27AA"/>
    <w:rsid w:val="00BB3616"/>
    <w:rsid w:val="00BB4E0F"/>
    <w:rsid w:val="00BB587A"/>
    <w:rsid w:val="00BB7F3B"/>
    <w:rsid w:val="00BC2749"/>
    <w:rsid w:val="00BD009C"/>
    <w:rsid w:val="00BD1B58"/>
    <w:rsid w:val="00BD436F"/>
    <w:rsid w:val="00BD4693"/>
    <w:rsid w:val="00BD64AE"/>
    <w:rsid w:val="00BD6983"/>
    <w:rsid w:val="00BE2ECE"/>
    <w:rsid w:val="00BE4310"/>
    <w:rsid w:val="00BE5D3B"/>
    <w:rsid w:val="00BE7E7E"/>
    <w:rsid w:val="00BF57DC"/>
    <w:rsid w:val="00BF6320"/>
    <w:rsid w:val="00BF6A73"/>
    <w:rsid w:val="00C00C96"/>
    <w:rsid w:val="00C061EB"/>
    <w:rsid w:val="00C06E59"/>
    <w:rsid w:val="00C100B6"/>
    <w:rsid w:val="00C11F5A"/>
    <w:rsid w:val="00C1460F"/>
    <w:rsid w:val="00C151D8"/>
    <w:rsid w:val="00C17214"/>
    <w:rsid w:val="00C17699"/>
    <w:rsid w:val="00C21817"/>
    <w:rsid w:val="00C23197"/>
    <w:rsid w:val="00C2467B"/>
    <w:rsid w:val="00C2735B"/>
    <w:rsid w:val="00C321E7"/>
    <w:rsid w:val="00C37658"/>
    <w:rsid w:val="00C40212"/>
    <w:rsid w:val="00C4083F"/>
    <w:rsid w:val="00C46E3A"/>
    <w:rsid w:val="00C50E0E"/>
    <w:rsid w:val="00C53D01"/>
    <w:rsid w:val="00C55AD0"/>
    <w:rsid w:val="00C60914"/>
    <w:rsid w:val="00C61C10"/>
    <w:rsid w:val="00C62F21"/>
    <w:rsid w:val="00C64E75"/>
    <w:rsid w:val="00C70698"/>
    <w:rsid w:val="00C75C88"/>
    <w:rsid w:val="00C8038E"/>
    <w:rsid w:val="00C81263"/>
    <w:rsid w:val="00C81F56"/>
    <w:rsid w:val="00C82B4D"/>
    <w:rsid w:val="00C852B0"/>
    <w:rsid w:val="00C8685E"/>
    <w:rsid w:val="00C92636"/>
    <w:rsid w:val="00C948A3"/>
    <w:rsid w:val="00C94A79"/>
    <w:rsid w:val="00C95560"/>
    <w:rsid w:val="00C955C3"/>
    <w:rsid w:val="00CA105D"/>
    <w:rsid w:val="00CA5FB8"/>
    <w:rsid w:val="00CA660D"/>
    <w:rsid w:val="00CA7874"/>
    <w:rsid w:val="00CB0FA2"/>
    <w:rsid w:val="00CB35FE"/>
    <w:rsid w:val="00CC1AE1"/>
    <w:rsid w:val="00CC4F14"/>
    <w:rsid w:val="00CC7C9F"/>
    <w:rsid w:val="00CD00D1"/>
    <w:rsid w:val="00CD2498"/>
    <w:rsid w:val="00CD642E"/>
    <w:rsid w:val="00CE0091"/>
    <w:rsid w:val="00CE121A"/>
    <w:rsid w:val="00CE390C"/>
    <w:rsid w:val="00CF19B9"/>
    <w:rsid w:val="00CF2145"/>
    <w:rsid w:val="00CF2627"/>
    <w:rsid w:val="00CF665F"/>
    <w:rsid w:val="00CF70C1"/>
    <w:rsid w:val="00D010FC"/>
    <w:rsid w:val="00D02D0B"/>
    <w:rsid w:val="00D054F4"/>
    <w:rsid w:val="00D13EA7"/>
    <w:rsid w:val="00D15DBF"/>
    <w:rsid w:val="00D212AE"/>
    <w:rsid w:val="00D221AC"/>
    <w:rsid w:val="00D26594"/>
    <w:rsid w:val="00D305B0"/>
    <w:rsid w:val="00D309FF"/>
    <w:rsid w:val="00D34092"/>
    <w:rsid w:val="00D34CA5"/>
    <w:rsid w:val="00D3534C"/>
    <w:rsid w:val="00D376AC"/>
    <w:rsid w:val="00D410D5"/>
    <w:rsid w:val="00D44947"/>
    <w:rsid w:val="00D455DE"/>
    <w:rsid w:val="00D45D26"/>
    <w:rsid w:val="00D51F58"/>
    <w:rsid w:val="00D573DB"/>
    <w:rsid w:val="00D5774F"/>
    <w:rsid w:val="00D57D87"/>
    <w:rsid w:val="00D60DC5"/>
    <w:rsid w:val="00D61BC8"/>
    <w:rsid w:val="00D61F82"/>
    <w:rsid w:val="00D62EBA"/>
    <w:rsid w:val="00D66F53"/>
    <w:rsid w:val="00D70321"/>
    <w:rsid w:val="00D73324"/>
    <w:rsid w:val="00D737CD"/>
    <w:rsid w:val="00D91D04"/>
    <w:rsid w:val="00D9226B"/>
    <w:rsid w:val="00D9463A"/>
    <w:rsid w:val="00D95771"/>
    <w:rsid w:val="00D97A1C"/>
    <w:rsid w:val="00D97C8C"/>
    <w:rsid w:val="00DA024C"/>
    <w:rsid w:val="00DA3E21"/>
    <w:rsid w:val="00DA55D4"/>
    <w:rsid w:val="00DA7E76"/>
    <w:rsid w:val="00DC051B"/>
    <w:rsid w:val="00DC0D54"/>
    <w:rsid w:val="00DC2D00"/>
    <w:rsid w:val="00DC43CC"/>
    <w:rsid w:val="00DC7610"/>
    <w:rsid w:val="00DD2A6A"/>
    <w:rsid w:val="00DD2B06"/>
    <w:rsid w:val="00DD3C99"/>
    <w:rsid w:val="00DD3E78"/>
    <w:rsid w:val="00DD4A09"/>
    <w:rsid w:val="00DD7A6A"/>
    <w:rsid w:val="00DE5209"/>
    <w:rsid w:val="00DE67AA"/>
    <w:rsid w:val="00DE6A80"/>
    <w:rsid w:val="00DE6AAA"/>
    <w:rsid w:val="00DF018D"/>
    <w:rsid w:val="00DF2325"/>
    <w:rsid w:val="00DF2463"/>
    <w:rsid w:val="00DF6303"/>
    <w:rsid w:val="00E04D6B"/>
    <w:rsid w:val="00E11342"/>
    <w:rsid w:val="00E14733"/>
    <w:rsid w:val="00E2068D"/>
    <w:rsid w:val="00E23233"/>
    <w:rsid w:val="00E26B63"/>
    <w:rsid w:val="00E335E1"/>
    <w:rsid w:val="00E34262"/>
    <w:rsid w:val="00E3682C"/>
    <w:rsid w:val="00E4018B"/>
    <w:rsid w:val="00E45EFC"/>
    <w:rsid w:val="00E47352"/>
    <w:rsid w:val="00E605E1"/>
    <w:rsid w:val="00E61C3B"/>
    <w:rsid w:val="00E67570"/>
    <w:rsid w:val="00E735FE"/>
    <w:rsid w:val="00E73782"/>
    <w:rsid w:val="00E75228"/>
    <w:rsid w:val="00E75A00"/>
    <w:rsid w:val="00E75CBE"/>
    <w:rsid w:val="00E75EAE"/>
    <w:rsid w:val="00E82D65"/>
    <w:rsid w:val="00E841EE"/>
    <w:rsid w:val="00E864E3"/>
    <w:rsid w:val="00E865B9"/>
    <w:rsid w:val="00E86C14"/>
    <w:rsid w:val="00E91D34"/>
    <w:rsid w:val="00E91D91"/>
    <w:rsid w:val="00E932B4"/>
    <w:rsid w:val="00E95397"/>
    <w:rsid w:val="00EA11F3"/>
    <w:rsid w:val="00EA320A"/>
    <w:rsid w:val="00EA4FF6"/>
    <w:rsid w:val="00EA789F"/>
    <w:rsid w:val="00EB09EC"/>
    <w:rsid w:val="00EB1293"/>
    <w:rsid w:val="00EB1EDF"/>
    <w:rsid w:val="00EB5DA9"/>
    <w:rsid w:val="00EB716B"/>
    <w:rsid w:val="00EC7CF7"/>
    <w:rsid w:val="00ED496F"/>
    <w:rsid w:val="00ED595D"/>
    <w:rsid w:val="00ED7CC2"/>
    <w:rsid w:val="00ED7DC2"/>
    <w:rsid w:val="00EE5210"/>
    <w:rsid w:val="00EF0A35"/>
    <w:rsid w:val="00EF0BA4"/>
    <w:rsid w:val="00F0175A"/>
    <w:rsid w:val="00F058AD"/>
    <w:rsid w:val="00F11D26"/>
    <w:rsid w:val="00F120A4"/>
    <w:rsid w:val="00F13F53"/>
    <w:rsid w:val="00F17CD0"/>
    <w:rsid w:val="00F21F17"/>
    <w:rsid w:val="00F223D8"/>
    <w:rsid w:val="00F31C03"/>
    <w:rsid w:val="00F41082"/>
    <w:rsid w:val="00F424F3"/>
    <w:rsid w:val="00F449A4"/>
    <w:rsid w:val="00F449FF"/>
    <w:rsid w:val="00F46460"/>
    <w:rsid w:val="00F4658E"/>
    <w:rsid w:val="00F4739A"/>
    <w:rsid w:val="00F606B6"/>
    <w:rsid w:val="00F64D7A"/>
    <w:rsid w:val="00F70E4D"/>
    <w:rsid w:val="00F73F76"/>
    <w:rsid w:val="00F82AF4"/>
    <w:rsid w:val="00F83FD0"/>
    <w:rsid w:val="00F845E4"/>
    <w:rsid w:val="00F851BB"/>
    <w:rsid w:val="00F91A28"/>
    <w:rsid w:val="00FA0C09"/>
    <w:rsid w:val="00FA5CB1"/>
    <w:rsid w:val="00FA6D7D"/>
    <w:rsid w:val="00FB07C7"/>
    <w:rsid w:val="00FB18E1"/>
    <w:rsid w:val="00FB2B0B"/>
    <w:rsid w:val="00FC09FC"/>
    <w:rsid w:val="00FC4C30"/>
    <w:rsid w:val="00FC7819"/>
    <w:rsid w:val="00FD063A"/>
    <w:rsid w:val="00FD168B"/>
    <w:rsid w:val="00FD1D54"/>
    <w:rsid w:val="00FE6003"/>
    <w:rsid w:val="00FE7AA6"/>
    <w:rsid w:val="00FF2672"/>
    <w:rsid w:val="00FF6780"/>
    <w:rsid w:val="037E9683"/>
    <w:rsid w:val="28EF9AE3"/>
    <w:rsid w:val="2BA51A8D"/>
    <w:rsid w:val="38F5DBD9"/>
    <w:rsid w:val="5B2CC194"/>
    <w:rsid w:val="722845B3"/>
    <w:rsid w:val="7FBF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A6E00"/>
  <w15:chartTrackingRefBased/>
  <w15:docId w15:val="{A0E71B98-8234-41DA-85DE-6BE1DB18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9FB"/>
  </w:style>
  <w:style w:type="paragraph" w:styleId="Heading1">
    <w:name w:val="heading 1"/>
    <w:basedOn w:val="Normal"/>
    <w:next w:val="Normal"/>
    <w:link w:val="Heading1Char"/>
    <w:uiPriority w:val="9"/>
    <w:qFormat/>
    <w:rsid w:val="00AA2E1E"/>
    <w:pPr>
      <w:keepNext/>
      <w:keepLines/>
      <w:numPr>
        <w:numId w:val="23"/>
      </w:numPr>
      <w:spacing w:before="240" w:after="120" w:line="240" w:lineRule="auto"/>
      <w:outlineLvl w:val="0"/>
    </w:pPr>
    <w:rPr>
      <w:rFonts w:eastAsiaTheme="majorEastAsia" w:cstheme="majorBidi"/>
      <w:b/>
      <w:color w:val="005E60" w:themeColor="text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782C"/>
    <w:pPr>
      <w:keepNext/>
      <w:keepLines/>
      <w:numPr>
        <w:ilvl w:val="1"/>
        <w:numId w:val="23"/>
      </w:numPr>
      <w:spacing w:before="200" w:after="120" w:line="240" w:lineRule="auto"/>
      <w:outlineLvl w:val="1"/>
    </w:pPr>
    <w:rPr>
      <w:rFonts w:eastAsiaTheme="majorEastAsia" w:cstheme="majorBidi"/>
      <w:b/>
      <w:color w:val="005E60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782C"/>
    <w:pPr>
      <w:keepNext/>
      <w:keepLines/>
      <w:numPr>
        <w:ilvl w:val="2"/>
        <w:numId w:val="23"/>
      </w:numPr>
      <w:spacing w:before="200" w:after="120" w:line="240" w:lineRule="auto"/>
      <w:jc w:val="both"/>
      <w:outlineLvl w:val="2"/>
    </w:pPr>
    <w:rPr>
      <w:b/>
      <w:color w:val="005E60" w:themeColor="text2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782C"/>
    <w:pPr>
      <w:keepNext/>
      <w:keepLines/>
      <w:numPr>
        <w:ilvl w:val="3"/>
        <w:numId w:val="23"/>
      </w:numPr>
      <w:spacing w:before="240" w:after="40" w:line="240" w:lineRule="auto"/>
      <w:outlineLvl w:val="3"/>
    </w:pPr>
    <w:rPr>
      <w:rFonts w:eastAsiaTheme="majorEastAsia" w:cstheme="majorBidi"/>
      <w:iCs/>
      <w:color w:val="005E60" w:themeColor="text2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E1E"/>
    <w:pPr>
      <w:keepNext/>
      <w:keepLines/>
      <w:numPr>
        <w:ilvl w:val="4"/>
        <w:numId w:val="23"/>
      </w:numPr>
      <w:spacing w:before="40" w:after="0" w:line="240" w:lineRule="auto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E1E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aliases w:val="Heading 7 (Appendix Heading)"/>
    <w:basedOn w:val="Normal"/>
    <w:next w:val="Normal"/>
    <w:link w:val="Heading7Char"/>
    <w:uiPriority w:val="9"/>
    <w:semiHidden/>
    <w:unhideWhenUsed/>
    <w:qFormat/>
    <w:rsid w:val="00D57D8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658200" w:themeColor="accent1" w:themeShade="7F"/>
    </w:rPr>
  </w:style>
  <w:style w:type="paragraph" w:styleId="Heading8">
    <w:name w:val="heading 8"/>
    <w:aliases w:val="Heading 8 (Appendix Section Heading)"/>
    <w:basedOn w:val="Normal"/>
    <w:next w:val="Normal"/>
    <w:link w:val="Heading8Char"/>
    <w:uiPriority w:val="9"/>
    <w:semiHidden/>
    <w:unhideWhenUsed/>
    <w:qFormat/>
    <w:rsid w:val="00D57D8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Appendix Sub-section"/>
    <w:basedOn w:val="Normal"/>
    <w:next w:val="Normal"/>
    <w:link w:val="Heading9Char"/>
    <w:uiPriority w:val="9"/>
    <w:semiHidden/>
    <w:unhideWhenUsed/>
    <w:qFormat/>
    <w:rsid w:val="00D57D8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ulletsList">
    <w:name w:val="BulletsList"/>
    <w:basedOn w:val="NoList"/>
    <w:uiPriority w:val="99"/>
    <w:rsid w:val="00674844"/>
    <w:pPr>
      <w:numPr>
        <w:numId w:val="5"/>
      </w:numPr>
    </w:pPr>
  </w:style>
  <w:style w:type="paragraph" w:customStyle="1" w:styleId="Cell8R">
    <w:name w:val="Cell 8 R"/>
    <w:basedOn w:val="Cell8L"/>
    <w:qFormat/>
    <w:rsid w:val="00E841EE"/>
    <w:pPr>
      <w:jc w:val="right"/>
    </w:p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ED595D"/>
    <w:pPr>
      <w:tabs>
        <w:tab w:val="left" w:pos="1080"/>
      </w:tabs>
      <w:spacing w:before="80" w:after="80" w:line="240" w:lineRule="auto"/>
      <w:jc w:val="center"/>
    </w:pPr>
    <w:rPr>
      <w:rFonts w:ascii="Inter" w:hAnsi="Inter"/>
      <w:i/>
      <w:iCs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A2E1E"/>
    <w:rPr>
      <w:rFonts w:eastAsiaTheme="majorEastAsia" w:cstheme="majorBidi"/>
      <w:b/>
      <w:color w:val="005E60" w:themeColor="text2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782C"/>
    <w:rPr>
      <w:rFonts w:eastAsiaTheme="majorEastAsia" w:cstheme="majorBidi"/>
      <w:b/>
      <w:color w:val="005E60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A782C"/>
    <w:rPr>
      <w:b/>
      <w:color w:val="005E60" w:themeColor="text2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A782C"/>
    <w:rPr>
      <w:rFonts w:eastAsiaTheme="majorEastAsia" w:cstheme="majorBidi"/>
      <w:iCs/>
      <w:color w:val="005E60" w:themeColor="text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A2E1E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E1E"/>
    <w:rPr>
      <w:rFonts w:eastAsiaTheme="majorEastAsia" w:cstheme="majorBidi"/>
      <w:color w:val="7F7F7F" w:themeColor="text1" w:themeTint="80"/>
    </w:rPr>
  </w:style>
  <w:style w:type="character" w:customStyle="1" w:styleId="Heading7Char">
    <w:name w:val="Heading 7 Char"/>
    <w:aliases w:val="Heading 7 (Appendix Heading) Char"/>
    <w:basedOn w:val="DefaultParagraphFont"/>
    <w:link w:val="Heading7"/>
    <w:uiPriority w:val="9"/>
    <w:semiHidden/>
    <w:rsid w:val="00D57D87"/>
    <w:rPr>
      <w:rFonts w:asciiTheme="majorHAnsi" w:eastAsiaTheme="majorEastAsia" w:hAnsiTheme="majorHAnsi" w:cstheme="majorBidi"/>
      <w:i/>
      <w:iCs/>
      <w:color w:val="658200" w:themeColor="accent1" w:themeShade="7F"/>
    </w:rPr>
  </w:style>
  <w:style w:type="character" w:customStyle="1" w:styleId="Heading8Char">
    <w:name w:val="Heading 8 Char"/>
    <w:aliases w:val="Heading 8 (Appendix Section Heading) Char"/>
    <w:basedOn w:val="DefaultParagraphFont"/>
    <w:link w:val="Heading8"/>
    <w:uiPriority w:val="9"/>
    <w:semiHidden/>
    <w:rsid w:val="00D57D8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Appendix Sub-section Char"/>
    <w:basedOn w:val="DefaultParagraphFont"/>
    <w:link w:val="Heading9"/>
    <w:uiPriority w:val="9"/>
    <w:semiHidden/>
    <w:rsid w:val="00D57D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FooterC">
    <w:name w:val="Footer C"/>
    <w:basedOn w:val="Footer"/>
    <w:qFormat/>
    <w:rsid w:val="00E865B9"/>
    <w:pPr>
      <w:jc w:val="center"/>
    </w:pPr>
  </w:style>
  <w:style w:type="paragraph" w:customStyle="1" w:styleId="ForewordBody">
    <w:name w:val="Foreword Body"/>
    <w:basedOn w:val="BodyForward"/>
    <w:qFormat/>
    <w:rsid w:val="004C09D6"/>
  </w:style>
  <w:style w:type="paragraph" w:customStyle="1" w:styleId="ForewordCell10">
    <w:name w:val="Foreword Cell 10"/>
    <w:basedOn w:val="Normal"/>
    <w:qFormat/>
    <w:rsid w:val="004A713F"/>
    <w:pPr>
      <w:spacing w:after="20" w:line="240" w:lineRule="auto"/>
    </w:pPr>
    <w:rPr>
      <w:sz w:val="20"/>
    </w:rPr>
  </w:style>
  <w:style w:type="paragraph" w:customStyle="1" w:styleId="ForewordCellHead">
    <w:name w:val="Foreword Cell Head"/>
    <w:basedOn w:val="Normal"/>
    <w:qFormat/>
    <w:rsid w:val="00AA2E1E"/>
    <w:pPr>
      <w:spacing w:before="80" w:after="0"/>
    </w:pPr>
    <w:rPr>
      <w:b/>
      <w:sz w:val="20"/>
    </w:rPr>
  </w:style>
  <w:style w:type="paragraph" w:customStyle="1" w:styleId="CellHeadBigwhite">
    <w:name w:val="Cell Head Big_white"/>
    <w:basedOn w:val="CellHeadBigCwhite"/>
    <w:qFormat/>
    <w:rsid w:val="00C100B6"/>
    <w:pPr>
      <w:jc w:val="left"/>
    </w:pPr>
  </w:style>
  <w:style w:type="paragraph" w:customStyle="1" w:styleId="CellHead9">
    <w:name w:val="Cell Head 9"/>
    <w:basedOn w:val="CellHead10"/>
    <w:qFormat/>
    <w:rsid w:val="00125940"/>
    <w:rPr>
      <w:sz w:val="18"/>
    </w:rPr>
  </w:style>
  <w:style w:type="paragraph" w:customStyle="1" w:styleId="Cell9L">
    <w:name w:val="Cell 9 L"/>
    <w:basedOn w:val="Normal"/>
    <w:qFormat/>
    <w:rsid w:val="00CD2498"/>
    <w:pPr>
      <w:spacing w:after="0" w:line="240" w:lineRule="auto"/>
    </w:pPr>
    <w:rPr>
      <w:sz w:val="18"/>
    </w:rPr>
  </w:style>
  <w:style w:type="paragraph" w:customStyle="1" w:styleId="Cell9C">
    <w:name w:val="Cell 9 C"/>
    <w:basedOn w:val="Cell9L"/>
    <w:qFormat/>
    <w:rsid w:val="00CD2498"/>
    <w:pPr>
      <w:jc w:val="center"/>
    </w:pPr>
  </w:style>
  <w:style w:type="paragraph" w:customStyle="1" w:styleId="Figure">
    <w:name w:val="Figure"/>
    <w:basedOn w:val="Normal"/>
    <w:link w:val="FigureChar"/>
    <w:qFormat/>
    <w:rsid w:val="004C09D6"/>
    <w:pPr>
      <w:spacing w:before="120" w:after="40" w:line="240" w:lineRule="auto"/>
      <w:jc w:val="center"/>
    </w:pPr>
    <w:rPr>
      <w:i/>
      <w:noProof/>
      <w:sz w:val="18"/>
    </w:rPr>
  </w:style>
  <w:style w:type="paragraph" w:customStyle="1" w:styleId="ForewordList">
    <w:name w:val="Foreword List"/>
    <w:basedOn w:val="ForewordBody"/>
    <w:qFormat/>
    <w:rsid w:val="00674844"/>
    <w:pPr>
      <w:numPr>
        <w:numId w:val="6"/>
      </w:numPr>
      <w:spacing w:before="80"/>
    </w:pPr>
  </w:style>
  <w:style w:type="paragraph" w:customStyle="1" w:styleId="List1List0">
    <w:name w:val="List 1. List"/>
    <w:basedOn w:val="Normal"/>
    <w:qFormat/>
    <w:rsid w:val="00DE6A80"/>
    <w:pPr>
      <w:numPr>
        <w:numId w:val="9"/>
      </w:numPr>
      <w:tabs>
        <w:tab w:val="left" w:pos="900"/>
      </w:tabs>
      <w:spacing w:before="160" w:after="120" w:line="240" w:lineRule="auto"/>
      <w:jc w:val="both"/>
    </w:pPr>
    <w:rPr>
      <w:szCs w:val="21"/>
    </w:rPr>
  </w:style>
  <w:style w:type="paragraph" w:styleId="List2">
    <w:name w:val="List 2"/>
    <w:aliases w:val="List a."/>
    <w:basedOn w:val="Normal"/>
    <w:uiPriority w:val="99"/>
    <w:unhideWhenUsed/>
    <w:rsid w:val="00FE7AA6"/>
    <w:pPr>
      <w:numPr>
        <w:ilvl w:val="1"/>
        <w:numId w:val="10"/>
      </w:numPr>
      <w:tabs>
        <w:tab w:val="left" w:pos="900"/>
      </w:tabs>
      <w:spacing w:before="120" w:after="80" w:line="240" w:lineRule="auto"/>
      <w:ind w:left="907"/>
    </w:pPr>
  </w:style>
  <w:style w:type="paragraph" w:styleId="Header">
    <w:name w:val="header"/>
    <w:basedOn w:val="Normal"/>
    <w:link w:val="HeaderChar"/>
    <w:uiPriority w:val="99"/>
    <w:unhideWhenUsed/>
    <w:rsid w:val="00AA2E1E"/>
    <w:pPr>
      <w:tabs>
        <w:tab w:val="right" w:pos="9360"/>
      </w:tabs>
      <w:spacing w:after="0" w:line="240" w:lineRule="auto"/>
    </w:pPr>
    <w:rPr>
      <w:bCs/>
      <w:noProof/>
      <w:color w:val="005E60" w:themeColor="text2"/>
    </w:rPr>
  </w:style>
  <w:style w:type="character" w:customStyle="1" w:styleId="HeaderChar">
    <w:name w:val="Header Char"/>
    <w:basedOn w:val="DefaultParagraphFont"/>
    <w:link w:val="Header"/>
    <w:uiPriority w:val="99"/>
    <w:rsid w:val="00AA2E1E"/>
    <w:rPr>
      <w:bCs/>
      <w:noProof/>
      <w:color w:val="005E60" w:themeColor="text2"/>
    </w:rPr>
  </w:style>
  <w:style w:type="paragraph" w:styleId="Footer">
    <w:name w:val="footer"/>
    <w:basedOn w:val="Normal"/>
    <w:link w:val="FooterChar"/>
    <w:uiPriority w:val="99"/>
    <w:unhideWhenUsed/>
    <w:rsid w:val="00E865B9"/>
    <w:pPr>
      <w:tabs>
        <w:tab w:val="center" w:pos="4680"/>
        <w:tab w:val="right" w:pos="9360"/>
      </w:tabs>
      <w:spacing w:after="0"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865B9"/>
    <w:rPr>
      <w:sz w:val="18"/>
      <w:szCs w:val="18"/>
    </w:rPr>
  </w:style>
  <w:style w:type="paragraph" w:styleId="List5">
    <w:name w:val="List 5"/>
    <w:aliases w:val="List i."/>
    <w:basedOn w:val="Normal"/>
    <w:uiPriority w:val="99"/>
    <w:unhideWhenUsed/>
    <w:rsid w:val="00C60914"/>
    <w:pPr>
      <w:numPr>
        <w:numId w:val="17"/>
      </w:numPr>
      <w:tabs>
        <w:tab w:val="left" w:pos="1800"/>
      </w:tabs>
      <w:spacing w:before="40" w:after="120" w:line="240" w:lineRule="auto"/>
      <w:ind w:left="1170" w:hanging="270"/>
      <w:jc w:val="both"/>
    </w:pPr>
  </w:style>
  <w:style w:type="paragraph" w:customStyle="1" w:styleId="BodyForward">
    <w:name w:val="Body_Forward"/>
    <w:basedOn w:val="Normal"/>
    <w:qFormat/>
    <w:rsid w:val="009A782C"/>
    <w:pPr>
      <w:spacing w:before="240" w:after="240" w:line="240" w:lineRule="auto"/>
    </w:pPr>
    <w:rPr>
      <w:szCs w:val="23"/>
    </w:rPr>
  </w:style>
  <w:style w:type="paragraph" w:customStyle="1" w:styleId="Titlepagetext">
    <w:name w:val="Title page text"/>
    <w:basedOn w:val="Normal"/>
    <w:qFormat/>
    <w:rsid w:val="009C3BBE"/>
    <w:pPr>
      <w:spacing w:before="160" w:line="240" w:lineRule="auto"/>
      <w:jc w:val="both"/>
    </w:pPr>
    <w:rPr>
      <w:szCs w:val="21"/>
    </w:rPr>
  </w:style>
  <w:style w:type="paragraph" w:customStyle="1" w:styleId="CellL">
    <w:name w:val="Cell_L"/>
    <w:basedOn w:val="Normal"/>
    <w:qFormat/>
    <w:rsid w:val="00F4658E"/>
    <w:pPr>
      <w:spacing w:after="40" w:line="240" w:lineRule="auto"/>
      <w:jc w:val="both"/>
    </w:pPr>
    <w:rPr>
      <w:sz w:val="20"/>
    </w:rPr>
  </w:style>
  <w:style w:type="paragraph" w:customStyle="1" w:styleId="Titlepagedate">
    <w:name w:val="Title page date"/>
    <w:basedOn w:val="Titlepagetext"/>
    <w:rsid w:val="009C3BBE"/>
  </w:style>
  <w:style w:type="paragraph" w:customStyle="1" w:styleId="TitlePageCell">
    <w:name w:val="Title Page Cell"/>
    <w:basedOn w:val="Normal"/>
    <w:qFormat/>
    <w:rsid w:val="009C3BBE"/>
    <w:pPr>
      <w:spacing w:before="120" w:after="40"/>
    </w:pPr>
  </w:style>
  <w:style w:type="paragraph" w:customStyle="1" w:styleId="Heading1nonumber">
    <w:name w:val="Heading 1 no number"/>
    <w:basedOn w:val="Heading1"/>
    <w:rsid w:val="000019FB"/>
    <w:pPr>
      <w:numPr>
        <w:numId w:val="0"/>
      </w:numPr>
      <w:spacing w:before="80" w:after="80" w:line="288" w:lineRule="auto"/>
    </w:pPr>
  </w:style>
  <w:style w:type="paragraph" w:customStyle="1" w:styleId="HeaderL">
    <w:name w:val="Header L"/>
    <w:basedOn w:val="HeaderR"/>
    <w:qFormat/>
    <w:rsid w:val="00AA2E1E"/>
    <w:pPr>
      <w:spacing w:before="0"/>
      <w:jc w:val="left"/>
    </w:pPr>
  </w:style>
  <w:style w:type="paragraph" w:customStyle="1" w:styleId="HeaderR">
    <w:name w:val="Header R"/>
    <w:basedOn w:val="Header"/>
    <w:qFormat/>
    <w:rsid w:val="00AA2E1E"/>
    <w:pPr>
      <w:tabs>
        <w:tab w:val="clear" w:pos="9360"/>
      </w:tabs>
      <w:spacing w:before="80"/>
      <w:jc w:val="right"/>
    </w:pPr>
  </w:style>
  <w:style w:type="paragraph" w:styleId="TOCHeading">
    <w:name w:val="TOC Heading"/>
    <w:basedOn w:val="Normal"/>
    <w:next w:val="Normal"/>
    <w:uiPriority w:val="39"/>
    <w:unhideWhenUsed/>
    <w:qFormat/>
    <w:rsid w:val="00ED595D"/>
    <w:pPr>
      <w:spacing w:before="160" w:line="240" w:lineRule="auto"/>
      <w:jc w:val="both"/>
    </w:pPr>
    <w:rPr>
      <w:rFonts w:eastAsiaTheme="majorEastAsia" w:cstheme="majorBidi"/>
      <w:b/>
      <w:color w:val="005E60" w:themeColor="text2"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56CE0"/>
    <w:pPr>
      <w:tabs>
        <w:tab w:val="left" w:pos="720"/>
        <w:tab w:val="right" w:leader="dot" w:pos="9350"/>
      </w:tabs>
      <w:spacing w:before="80" w:after="80" w:line="360" w:lineRule="auto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156CE0"/>
    <w:pPr>
      <w:tabs>
        <w:tab w:val="left" w:pos="720"/>
        <w:tab w:val="right" w:leader="dot" w:pos="9350"/>
      </w:tabs>
      <w:spacing w:before="80" w:after="80" w:line="360" w:lineRule="auto"/>
    </w:pPr>
    <w:rPr>
      <w:noProof/>
    </w:rPr>
  </w:style>
  <w:style w:type="paragraph" w:styleId="TOC3">
    <w:name w:val="toc 3"/>
    <w:basedOn w:val="Normal"/>
    <w:next w:val="Normal"/>
    <w:uiPriority w:val="39"/>
    <w:unhideWhenUsed/>
    <w:rsid w:val="00156CE0"/>
    <w:pPr>
      <w:tabs>
        <w:tab w:val="left" w:pos="720"/>
        <w:tab w:val="right" w:leader="dot" w:pos="9350"/>
      </w:tabs>
      <w:spacing w:before="80" w:after="80" w:line="360" w:lineRule="auto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AA2E1E"/>
    <w:rPr>
      <w:rFonts w:ascii="Arial" w:hAnsi="Arial"/>
      <w:color w:val="005E60" w:themeColor="hyperlink"/>
      <w:sz w:val="22"/>
      <w:u w:val="single"/>
    </w:rPr>
  </w:style>
  <w:style w:type="paragraph" w:customStyle="1" w:styleId="FooterR">
    <w:name w:val="Footer R"/>
    <w:basedOn w:val="Footer"/>
    <w:qFormat/>
    <w:rsid w:val="00E865B9"/>
    <w:pPr>
      <w:jc w:val="right"/>
    </w:pPr>
    <w:rPr>
      <w:rFonts w:cs="Arial"/>
    </w:rPr>
  </w:style>
  <w:style w:type="paragraph" w:customStyle="1" w:styleId="ForewordCellName">
    <w:name w:val="Foreword Cell Name"/>
    <w:basedOn w:val="Normal"/>
    <w:qFormat/>
    <w:rsid w:val="00AA2E1E"/>
    <w:pPr>
      <w:spacing w:before="40" w:after="0"/>
      <w:jc w:val="both"/>
    </w:pPr>
    <w:rPr>
      <w:rFonts w:cs="Arial"/>
      <w:b/>
      <w:color w:val="005E60" w:themeColor="text2"/>
    </w:rPr>
  </w:style>
  <w:style w:type="paragraph" w:styleId="TOAHeading">
    <w:name w:val="toa heading"/>
    <w:basedOn w:val="TOCHeading"/>
    <w:next w:val="Normal"/>
    <w:uiPriority w:val="99"/>
    <w:unhideWhenUsed/>
    <w:rsid w:val="00914C7E"/>
  </w:style>
  <w:style w:type="paragraph" w:styleId="TableofFigures">
    <w:name w:val="table of figures"/>
    <w:basedOn w:val="Normal"/>
    <w:next w:val="Normal"/>
    <w:uiPriority w:val="99"/>
    <w:unhideWhenUsed/>
    <w:rsid w:val="0096659F"/>
    <w:pPr>
      <w:tabs>
        <w:tab w:val="left" w:pos="1320"/>
        <w:tab w:val="right" w:leader="dot" w:pos="9350"/>
      </w:tabs>
      <w:spacing w:before="80" w:after="80" w:line="240" w:lineRule="auto"/>
    </w:pPr>
    <w:rPr>
      <w:noProof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6E3A"/>
    <w:pPr>
      <w:spacing w:before="120" w:after="120"/>
    </w:pPr>
    <w:rPr>
      <w:rFonts w:ascii="GE Inspira Sans" w:hAnsi="GE Inspira Sans"/>
      <w:b/>
      <w:bCs/>
    </w:rPr>
  </w:style>
  <w:style w:type="paragraph" w:customStyle="1" w:styleId="SectionDivider">
    <w:name w:val="Section Divider"/>
    <w:basedOn w:val="Heading2nonumber"/>
    <w:qFormat/>
    <w:rsid w:val="00914C7E"/>
    <w:rPr>
      <w:rFonts w:cs="Arial"/>
      <w:bCs/>
      <w:sz w:val="96"/>
      <w:szCs w:val="96"/>
    </w:rPr>
  </w:style>
  <w:style w:type="character" w:styleId="CommentReference">
    <w:name w:val="annotation reference"/>
    <w:basedOn w:val="DefaultParagraphFont"/>
    <w:uiPriority w:val="99"/>
    <w:semiHidden/>
    <w:unhideWhenUsed/>
    <w:rsid w:val="00E473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09D6"/>
    <w:pPr>
      <w:spacing w:after="20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09D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735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352"/>
    <w:rPr>
      <w:rFonts w:ascii="Segoe UI" w:hAnsi="Segoe UI" w:cs="Segoe UI"/>
      <w:sz w:val="18"/>
      <w:szCs w:val="18"/>
    </w:rPr>
  </w:style>
  <w:style w:type="paragraph" w:customStyle="1" w:styleId="CellHead9C">
    <w:name w:val="Cell Head 9 C"/>
    <w:basedOn w:val="CellHead9"/>
    <w:qFormat/>
    <w:rsid w:val="00125940"/>
    <w:pPr>
      <w:jc w:val="center"/>
    </w:pPr>
  </w:style>
  <w:style w:type="paragraph" w:customStyle="1" w:styleId="CellHead8">
    <w:name w:val="Cell Head 8"/>
    <w:basedOn w:val="CellHead9"/>
    <w:qFormat/>
    <w:rsid w:val="00CD2498"/>
    <w:rPr>
      <w:sz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6E3A"/>
    <w:rPr>
      <w:rFonts w:asciiTheme="minorHAnsi" w:hAnsiTheme="minorHAnsi"/>
      <w:b/>
      <w:bCs/>
      <w:sz w:val="20"/>
      <w:szCs w:val="20"/>
    </w:rPr>
  </w:style>
  <w:style w:type="paragraph" w:customStyle="1" w:styleId="Cell8L">
    <w:name w:val="Cell 8 L"/>
    <w:basedOn w:val="Cell9L"/>
    <w:qFormat/>
    <w:rsid w:val="00CD2498"/>
    <w:rPr>
      <w:sz w:val="16"/>
    </w:rPr>
  </w:style>
  <w:style w:type="paragraph" w:customStyle="1" w:styleId="Cell8C">
    <w:name w:val="Cell 8 C"/>
    <w:basedOn w:val="Cell8L"/>
    <w:qFormat/>
    <w:rsid w:val="00CD2498"/>
    <w:pPr>
      <w:jc w:val="center"/>
    </w:pPr>
  </w:style>
  <w:style w:type="paragraph" w:customStyle="1" w:styleId="CellHead9R">
    <w:name w:val="Cell Head 9 R"/>
    <w:basedOn w:val="CellHead9"/>
    <w:qFormat/>
    <w:rsid w:val="00125940"/>
    <w:pPr>
      <w:jc w:val="right"/>
    </w:pPr>
  </w:style>
  <w:style w:type="paragraph" w:customStyle="1" w:styleId="Cell9R">
    <w:name w:val="Cell 9 R"/>
    <w:basedOn w:val="Cell9L"/>
    <w:qFormat/>
    <w:rsid w:val="00EB5DA9"/>
    <w:pPr>
      <w:jc w:val="right"/>
    </w:pPr>
  </w:style>
  <w:style w:type="paragraph" w:customStyle="1" w:styleId="CellHead8R">
    <w:name w:val="Cell Head 8 R"/>
    <w:basedOn w:val="CellHead8"/>
    <w:qFormat/>
    <w:rsid w:val="00EB5DA9"/>
    <w:pPr>
      <w:jc w:val="right"/>
    </w:pPr>
  </w:style>
  <w:style w:type="paragraph" w:customStyle="1" w:styleId="CellHead8C">
    <w:name w:val="Cell Head 8 C"/>
    <w:basedOn w:val="CellHead8R"/>
    <w:qFormat/>
    <w:rsid w:val="00EB5DA9"/>
    <w:pPr>
      <w:jc w:val="center"/>
    </w:pPr>
  </w:style>
  <w:style w:type="paragraph" w:customStyle="1" w:styleId="CellHead7">
    <w:name w:val="Cell Head 7"/>
    <w:basedOn w:val="CellHead8"/>
    <w:qFormat/>
    <w:rsid w:val="00EB5DA9"/>
    <w:rPr>
      <w:sz w:val="14"/>
    </w:rPr>
  </w:style>
  <w:style w:type="paragraph" w:styleId="Date">
    <w:name w:val="Date"/>
    <w:basedOn w:val="Titlepagetext"/>
    <w:next w:val="Normal"/>
    <w:link w:val="DateChar"/>
    <w:uiPriority w:val="99"/>
    <w:unhideWhenUsed/>
    <w:rsid w:val="00674844"/>
    <w:rPr>
      <w:sz w:val="28"/>
    </w:rPr>
  </w:style>
  <w:style w:type="character" w:customStyle="1" w:styleId="DateChar">
    <w:name w:val="Date Char"/>
    <w:basedOn w:val="DefaultParagraphFont"/>
    <w:link w:val="Date"/>
    <w:uiPriority w:val="99"/>
    <w:rsid w:val="00674844"/>
    <w:rPr>
      <w:sz w:val="28"/>
    </w:rPr>
  </w:style>
  <w:style w:type="paragraph" w:customStyle="1" w:styleId="Fill">
    <w:name w:val="Fill"/>
    <w:basedOn w:val="Normal"/>
    <w:qFormat/>
    <w:rsid w:val="004C09D6"/>
    <w:pPr>
      <w:spacing w:after="0" w:line="240" w:lineRule="auto"/>
    </w:pPr>
    <w:rPr>
      <w:sz w:val="18"/>
    </w:rPr>
  </w:style>
  <w:style w:type="paragraph" w:customStyle="1" w:styleId="FooterProprietary">
    <w:name w:val="Footer Proprietary"/>
    <w:basedOn w:val="Normal"/>
    <w:qFormat/>
    <w:rsid w:val="00674844"/>
    <w:pPr>
      <w:spacing w:after="0" w:line="240" w:lineRule="auto"/>
      <w:jc w:val="both"/>
    </w:pPr>
    <w:rPr>
      <w:color w:val="63666A"/>
      <w:sz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7484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4C09D6"/>
    <w:pPr>
      <w:spacing w:after="120" w:line="240" w:lineRule="auto"/>
    </w:pPr>
    <w:rPr>
      <w:i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C09D6"/>
    <w:rPr>
      <w:i/>
      <w:sz w:val="18"/>
      <w:szCs w:val="20"/>
    </w:rPr>
  </w:style>
  <w:style w:type="paragraph" w:customStyle="1" w:styleId="ForewordCell9">
    <w:name w:val="Foreword Cell 9"/>
    <w:basedOn w:val="Normal"/>
    <w:qFormat/>
    <w:rsid w:val="00AA2E1E"/>
    <w:pPr>
      <w:spacing w:after="0" w:line="240" w:lineRule="auto"/>
    </w:pPr>
    <w:rPr>
      <w:sz w:val="18"/>
    </w:rPr>
  </w:style>
  <w:style w:type="paragraph" w:customStyle="1" w:styleId="ForewordTableHeadName">
    <w:name w:val="Foreword Table Head Name"/>
    <w:basedOn w:val="Normal"/>
    <w:qFormat/>
    <w:rsid w:val="00AA2E1E"/>
    <w:pPr>
      <w:spacing w:after="0" w:line="240" w:lineRule="auto"/>
      <w:jc w:val="both"/>
    </w:pPr>
    <w:rPr>
      <w:b/>
      <w:color w:val="005E60" w:themeColor="text2"/>
      <w:szCs w:val="21"/>
    </w:rPr>
  </w:style>
  <w:style w:type="paragraph" w:customStyle="1" w:styleId="ForewordTableRole">
    <w:name w:val="Foreword Table Role"/>
    <w:basedOn w:val="Cell10L"/>
    <w:qFormat/>
    <w:rsid w:val="00674844"/>
    <w:pPr>
      <w:spacing w:after="0"/>
    </w:pPr>
    <w:rPr>
      <w:sz w:val="22"/>
    </w:rPr>
  </w:style>
  <w:style w:type="paragraph" w:customStyle="1" w:styleId="ForwardStrong">
    <w:name w:val="Forward Strong"/>
    <w:basedOn w:val="ForewordBody"/>
    <w:qFormat/>
    <w:rsid w:val="00674844"/>
    <w:rPr>
      <w:b/>
    </w:rPr>
  </w:style>
  <w:style w:type="paragraph" w:customStyle="1" w:styleId="Heading2nonumber">
    <w:name w:val="Heading 2 no number"/>
    <w:basedOn w:val="Normal"/>
    <w:rsid w:val="000019FB"/>
    <w:pPr>
      <w:spacing w:before="80" w:after="80"/>
    </w:pPr>
    <w:rPr>
      <w:b/>
      <w:color w:val="005E60" w:themeColor="text2"/>
      <w:sz w:val="28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BBE"/>
    <w:pPr>
      <w:spacing w:before="160" w:line="240" w:lineRule="auto"/>
      <w:jc w:val="both"/>
    </w:pPr>
    <w:rPr>
      <w:color w:val="005E60" w:themeColor="text2"/>
      <w:sz w:val="32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3BBE"/>
    <w:rPr>
      <w:color w:val="005E60" w:themeColor="text2"/>
      <w:sz w:val="32"/>
      <w:szCs w:val="21"/>
    </w:rPr>
  </w:style>
  <w:style w:type="paragraph" w:styleId="TableofAuthorities">
    <w:name w:val="table of authorities"/>
    <w:basedOn w:val="Normal"/>
    <w:next w:val="Normal"/>
    <w:uiPriority w:val="99"/>
    <w:unhideWhenUsed/>
    <w:rsid w:val="00674844"/>
    <w:pPr>
      <w:spacing w:after="0"/>
      <w:ind w:left="220" w:hanging="220"/>
    </w:pPr>
  </w:style>
  <w:style w:type="paragraph" w:styleId="Title">
    <w:name w:val="Title"/>
    <w:basedOn w:val="Normal"/>
    <w:next w:val="Normal"/>
    <w:link w:val="TitleChar"/>
    <w:uiPriority w:val="10"/>
    <w:qFormat/>
    <w:rsid w:val="00434AEA"/>
    <w:pPr>
      <w:spacing w:before="160" w:line="240" w:lineRule="auto"/>
    </w:pPr>
    <w:rPr>
      <w:b/>
      <w:color w:val="005E60" w:themeColor="text2"/>
      <w:sz w:val="32"/>
      <w:szCs w:val="84"/>
    </w:rPr>
  </w:style>
  <w:style w:type="character" w:customStyle="1" w:styleId="TitleChar">
    <w:name w:val="Title Char"/>
    <w:basedOn w:val="DefaultParagraphFont"/>
    <w:link w:val="Title"/>
    <w:uiPriority w:val="10"/>
    <w:rsid w:val="00434AEA"/>
    <w:rPr>
      <w:b/>
      <w:color w:val="005E60" w:themeColor="text2"/>
      <w:sz w:val="32"/>
      <w:szCs w:val="84"/>
    </w:rPr>
  </w:style>
  <w:style w:type="paragraph" w:customStyle="1" w:styleId="TitleHeader">
    <w:name w:val="Title Header"/>
    <w:basedOn w:val="Normal"/>
    <w:qFormat/>
    <w:rsid w:val="009C3BBE"/>
    <w:pPr>
      <w:spacing w:after="0" w:line="240" w:lineRule="auto"/>
    </w:pPr>
    <w:rPr>
      <w:b/>
      <w:sz w:val="24"/>
    </w:rPr>
  </w:style>
  <w:style w:type="paragraph" w:customStyle="1" w:styleId="TitlepageCustomer">
    <w:name w:val="Title page Customer"/>
    <w:basedOn w:val="Normal"/>
    <w:qFormat/>
    <w:rsid w:val="009C3BBE"/>
    <w:pPr>
      <w:spacing w:before="240" w:line="240" w:lineRule="auto"/>
      <w:jc w:val="both"/>
    </w:pPr>
    <w:rPr>
      <w:color w:val="005E60" w:themeColor="text2"/>
      <w:szCs w:val="44"/>
    </w:rPr>
  </w:style>
  <w:style w:type="paragraph" w:customStyle="1" w:styleId="Titlepagetablehead">
    <w:name w:val="Title page table head"/>
    <w:basedOn w:val="Titlepagetext"/>
    <w:qFormat/>
    <w:rsid w:val="009C3BBE"/>
    <w:pPr>
      <w:spacing w:before="80" w:after="80"/>
    </w:pPr>
    <w:rPr>
      <w:b/>
    </w:rPr>
  </w:style>
  <w:style w:type="paragraph" w:styleId="TOC4">
    <w:name w:val="toc 4"/>
    <w:basedOn w:val="Normal"/>
    <w:next w:val="Normal"/>
    <w:autoRedefine/>
    <w:uiPriority w:val="39"/>
    <w:unhideWhenUsed/>
    <w:rsid w:val="00ED595D"/>
    <w:pPr>
      <w:numPr>
        <w:numId w:val="7"/>
      </w:numPr>
      <w:tabs>
        <w:tab w:val="left" w:pos="1540"/>
        <w:tab w:val="right" w:leader="dot" w:pos="9350"/>
      </w:tabs>
      <w:spacing w:after="100"/>
    </w:pPr>
    <w:rPr>
      <w:noProof/>
    </w:rPr>
  </w:style>
  <w:style w:type="paragraph" w:styleId="TOC5">
    <w:name w:val="toc 5"/>
    <w:basedOn w:val="Normal"/>
    <w:next w:val="Normal"/>
    <w:autoRedefine/>
    <w:uiPriority w:val="39"/>
    <w:unhideWhenUsed/>
    <w:rsid w:val="00ED595D"/>
    <w:pPr>
      <w:numPr>
        <w:ilvl w:val="4"/>
        <w:numId w:val="8"/>
      </w:numPr>
      <w:tabs>
        <w:tab w:val="left" w:pos="1100"/>
      </w:tabs>
      <w:spacing w:before="80" w:after="80" w:line="240" w:lineRule="auto"/>
      <w:ind w:left="1094" w:hanging="1094"/>
    </w:pPr>
    <w:rPr>
      <w:noProof/>
    </w:rPr>
  </w:style>
  <w:style w:type="paragraph" w:customStyle="1" w:styleId="Cell7L">
    <w:name w:val="Cell 7 L"/>
    <w:basedOn w:val="Cell9L"/>
    <w:qFormat/>
    <w:rsid w:val="00D60DC5"/>
    <w:rPr>
      <w:sz w:val="14"/>
    </w:rPr>
  </w:style>
  <w:style w:type="table" w:styleId="TableGrid">
    <w:name w:val="Table Grid"/>
    <w:basedOn w:val="TableNormal"/>
    <w:rsid w:val="00380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l7C">
    <w:name w:val="Cell 7 C"/>
    <w:basedOn w:val="Cell9L"/>
    <w:qFormat/>
    <w:rsid w:val="00D60DC5"/>
    <w:pPr>
      <w:jc w:val="center"/>
    </w:pPr>
    <w:rPr>
      <w:sz w:val="14"/>
    </w:rPr>
  </w:style>
  <w:style w:type="paragraph" w:customStyle="1" w:styleId="Cell7R">
    <w:name w:val="Cell 7 R"/>
    <w:basedOn w:val="Cell9L"/>
    <w:qFormat/>
    <w:rsid w:val="00D60DC5"/>
    <w:pPr>
      <w:jc w:val="right"/>
    </w:pPr>
    <w:rPr>
      <w:sz w:val="14"/>
    </w:rPr>
  </w:style>
  <w:style w:type="character" w:styleId="UnresolvedMention">
    <w:name w:val="Unresolved Mention"/>
    <w:basedOn w:val="DefaultParagraphFont"/>
    <w:uiPriority w:val="99"/>
    <w:semiHidden/>
    <w:unhideWhenUsed/>
    <w:rsid w:val="00D054F4"/>
    <w:rPr>
      <w:color w:val="808080"/>
      <w:shd w:val="clear" w:color="auto" w:fill="E6E6E6"/>
    </w:rPr>
  </w:style>
  <w:style w:type="character" w:customStyle="1" w:styleId="CaptionChar">
    <w:name w:val="Caption Char"/>
    <w:basedOn w:val="DefaultParagraphFont"/>
    <w:link w:val="Caption"/>
    <w:uiPriority w:val="35"/>
    <w:rsid w:val="00ED595D"/>
    <w:rPr>
      <w:rFonts w:ascii="Inter" w:hAnsi="Inter"/>
      <w:i/>
      <w:iCs/>
      <w:sz w:val="18"/>
      <w:szCs w:val="18"/>
    </w:rPr>
  </w:style>
  <w:style w:type="paragraph" w:customStyle="1" w:styleId="SectionDividerSubtitle">
    <w:name w:val="Section Divider Subtitle"/>
    <w:basedOn w:val="Heading2nonumber"/>
    <w:qFormat/>
    <w:rsid w:val="00914C7E"/>
    <w:rPr>
      <w:rFonts w:cs="Arial"/>
      <w:bCs/>
      <w:color w:val="000000" w:themeColor="text1"/>
      <w:sz w:val="32"/>
      <w:szCs w:val="24"/>
    </w:rPr>
  </w:style>
  <w:style w:type="paragraph" w:customStyle="1" w:styleId="Bullet2">
    <w:name w:val="Bullet 2"/>
    <w:basedOn w:val="Normal"/>
    <w:qFormat/>
    <w:rsid w:val="009A782C"/>
    <w:pPr>
      <w:numPr>
        <w:ilvl w:val="1"/>
        <w:numId w:val="3"/>
      </w:numPr>
      <w:tabs>
        <w:tab w:val="left" w:pos="1080"/>
      </w:tabs>
      <w:spacing w:before="80" w:after="80" w:line="240" w:lineRule="auto"/>
      <w:ind w:left="1080"/>
    </w:pPr>
  </w:style>
  <w:style w:type="paragraph" w:customStyle="1" w:styleId="Bullet3">
    <w:name w:val="Bullet 3"/>
    <w:basedOn w:val="Bullet2"/>
    <w:qFormat/>
    <w:rsid w:val="000C68B4"/>
    <w:pPr>
      <w:numPr>
        <w:ilvl w:val="2"/>
        <w:numId w:val="4"/>
      </w:numPr>
      <w:tabs>
        <w:tab w:val="clear" w:pos="1080"/>
        <w:tab w:val="left" w:pos="1440"/>
      </w:tabs>
      <w:ind w:left="1440"/>
    </w:pPr>
  </w:style>
  <w:style w:type="paragraph" w:customStyle="1" w:styleId="CellHead10">
    <w:name w:val="Cell Head 10"/>
    <w:basedOn w:val="Normal"/>
    <w:qFormat/>
    <w:rsid w:val="00674844"/>
    <w:pPr>
      <w:spacing w:before="20" w:after="0" w:line="240" w:lineRule="auto"/>
    </w:pPr>
    <w:rPr>
      <w:b/>
      <w:sz w:val="20"/>
    </w:rPr>
  </w:style>
  <w:style w:type="paragraph" w:customStyle="1" w:styleId="CellHead10C">
    <w:name w:val="Cell Head 10 C"/>
    <w:basedOn w:val="Normal"/>
    <w:qFormat/>
    <w:rsid w:val="00674844"/>
    <w:pPr>
      <w:spacing w:before="20" w:after="0" w:line="240" w:lineRule="auto"/>
      <w:jc w:val="center"/>
    </w:pPr>
    <w:rPr>
      <w:b/>
      <w:sz w:val="20"/>
    </w:rPr>
  </w:style>
  <w:style w:type="paragraph" w:customStyle="1" w:styleId="CellHead10R">
    <w:name w:val="Cell Head 10 R"/>
    <w:basedOn w:val="CellHead10C"/>
    <w:qFormat/>
    <w:rsid w:val="00674844"/>
    <w:pPr>
      <w:jc w:val="right"/>
    </w:pPr>
  </w:style>
  <w:style w:type="paragraph" w:customStyle="1" w:styleId="Cell10C">
    <w:name w:val="Cell 10 C"/>
    <w:basedOn w:val="Cell10L"/>
    <w:qFormat/>
    <w:rsid w:val="00796DCA"/>
    <w:pPr>
      <w:jc w:val="center"/>
    </w:pPr>
  </w:style>
  <w:style w:type="paragraph" w:customStyle="1" w:styleId="CellHeadBigCwhite">
    <w:name w:val="Cell Head Big C_white"/>
    <w:basedOn w:val="Normal"/>
    <w:qFormat/>
    <w:rsid w:val="004C09D6"/>
    <w:pPr>
      <w:spacing w:before="40" w:after="0" w:line="240" w:lineRule="auto"/>
      <w:jc w:val="center"/>
    </w:pPr>
    <w:rPr>
      <w:rFonts w:eastAsiaTheme="minorEastAsia"/>
      <w:b/>
      <w:color w:val="FFFFFF" w:themeColor="background1"/>
      <w:sz w:val="20"/>
      <w:lang w:eastAsia="zh-CN"/>
    </w:rPr>
  </w:style>
  <w:style w:type="paragraph" w:customStyle="1" w:styleId="CellHeadBigRwhite">
    <w:name w:val="Cell Head Big R_white"/>
    <w:basedOn w:val="Normal"/>
    <w:qFormat/>
    <w:rsid w:val="00582100"/>
    <w:pPr>
      <w:spacing w:before="40" w:after="0" w:line="240" w:lineRule="auto"/>
      <w:jc w:val="right"/>
    </w:pPr>
    <w:rPr>
      <w:rFonts w:eastAsiaTheme="minorEastAsia"/>
      <w:b/>
      <w:color w:val="FFFFFF" w:themeColor="background1"/>
      <w:sz w:val="20"/>
      <w:lang w:eastAsia="zh-CN"/>
    </w:rPr>
  </w:style>
  <w:style w:type="paragraph" w:customStyle="1" w:styleId="Cell10L">
    <w:name w:val="Cell 10 L"/>
    <w:basedOn w:val="Normal"/>
    <w:qFormat/>
    <w:rsid w:val="004C09D6"/>
    <w:pPr>
      <w:spacing w:after="40" w:line="240" w:lineRule="auto"/>
    </w:pPr>
    <w:rPr>
      <w:rFonts w:eastAsiaTheme="minorEastAsia"/>
      <w:sz w:val="20"/>
      <w:szCs w:val="21"/>
      <w:lang w:eastAsia="zh-CN"/>
    </w:rPr>
  </w:style>
  <w:style w:type="paragraph" w:customStyle="1" w:styleId="Cell10R">
    <w:name w:val="Cell 10 R"/>
    <w:basedOn w:val="Normal"/>
    <w:qFormat/>
    <w:rsid w:val="004C4734"/>
    <w:pPr>
      <w:spacing w:afterLines="20" w:after="48" w:line="240" w:lineRule="auto"/>
      <w:jc w:val="right"/>
    </w:pPr>
    <w:rPr>
      <w:sz w:val="20"/>
      <w:szCs w:val="20"/>
    </w:rPr>
  </w:style>
  <w:style w:type="paragraph" w:customStyle="1" w:styleId="Heading3nonumber">
    <w:name w:val="Heading 3 no number"/>
    <w:basedOn w:val="Body1Report"/>
    <w:qFormat/>
    <w:rsid w:val="000019FB"/>
    <w:pPr>
      <w:spacing w:before="80" w:after="80"/>
    </w:pPr>
    <w:rPr>
      <w:b/>
      <w:color w:val="005E60" w:themeColor="text2"/>
      <w:sz w:val="24"/>
    </w:rPr>
  </w:style>
  <w:style w:type="paragraph" w:customStyle="1" w:styleId="NoteStrong">
    <w:name w:val="Note Strong"/>
    <w:basedOn w:val="Normal"/>
    <w:qFormat/>
    <w:rsid w:val="009C3BBE"/>
    <w:pPr>
      <w:spacing w:before="240" w:after="80" w:line="240" w:lineRule="auto"/>
      <w:jc w:val="both"/>
    </w:pPr>
    <w:rPr>
      <w:b/>
      <w:szCs w:val="21"/>
    </w:rPr>
  </w:style>
  <w:style w:type="paragraph" w:customStyle="1" w:styleId="Notetext">
    <w:name w:val="Note text"/>
    <w:basedOn w:val="Normal"/>
    <w:qFormat/>
    <w:rsid w:val="009C3BBE"/>
    <w:pPr>
      <w:spacing w:before="120" w:after="120" w:line="240" w:lineRule="auto"/>
      <w:jc w:val="both"/>
    </w:pPr>
    <w:rPr>
      <w:szCs w:val="21"/>
    </w:rPr>
  </w:style>
  <w:style w:type="paragraph" w:customStyle="1" w:styleId="CellLsmall">
    <w:name w:val="Cell_L small"/>
    <w:basedOn w:val="CellL"/>
    <w:qFormat/>
    <w:rsid w:val="00F4658E"/>
    <w:rPr>
      <w:sz w:val="18"/>
    </w:rPr>
  </w:style>
  <w:style w:type="paragraph" w:customStyle="1" w:styleId="CellAuthorPM">
    <w:name w:val="Cell_Author PM"/>
    <w:basedOn w:val="Normal"/>
    <w:qFormat/>
    <w:rsid w:val="004C09D6"/>
    <w:pPr>
      <w:spacing w:after="0" w:line="240" w:lineRule="auto"/>
      <w:jc w:val="both"/>
    </w:pPr>
    <w:rPr>
      <w:color w:val="005E60" w:themeColor="text2"/>
    </w:rPr>
  </w:style>
  <w:style w:type="paragraph" w:customStyle="1" w:styleId="CellHeadL">
    <w:name w:val="Cell Head L"/>
    <w:basedOn w:val="Normal"/>
    <w:qFormat/>
    <w:rsid w:val="00F4658E"/>
    <w:pPr>
      <w:spacing w:after="0" w:line="240" w:lineRule="auto"/>
      <w:jc w:val="both"/>
    </w:pPr>
    <w:rPr>
      <w:b/>
    </w:rPr>
  </w:style>
  <w:style w:type="paragraph" w:customStyle="1" w:styleId="CellHeadC">
    <w:name w:val="Cell Head C"/>
    <w:basedOn w:val="Normal"/>
    <w:qFormat/>
    <w:rsid w:val="00F4658E"/>
    <w:pPr>
      <w:spacing w:after="0" w:line="240" w:lineRule="auto"/>
      <w:jc w:val="center"/>
    </w:pPr>
    <w:rPr>
      <w:b/>
    </w:rPr>
  </w:style>
  <w:style w:type="paragraph" w:customStyle="1" w:styleId="Titlepagetable">
    <w:name w:val="Title page table"/>
    <w:basedOn w:val="Titlepagetext"/>
    <w:qFormat/>
    <w:rsid w:val="009C3BBE"/>
    <w:pPr>
      <w:spacing w:before="80" w:after="80"/>
    </w:pPr>
  </w:style>
  <w:style w:type="paragraph" w:customStyle="1" w:styleId="Heading4nonumber">
    <w:name w:val="Heading 4 no number"/>
    <w:basedOn w:val="Heading4"/>
    <w:qFormat/>
    <w:rsid w:val="000019FB"/>
    <w:pPr>
      <w:numPr>
        <w:ilvl w:val="0"/>
        <w:numId w:val="0"/>
      </w:numPr>
      <w:spacing w:before="80" w:after="80" w:line="360" w:lineRule="auto"/>
    </w:pPr>
  </w:style>
  <w:style w:type="paragraph" w:customStyle="1" w:styleId="CellHead7C">
    <w:name w:val="Cell Head 7 C"/>
    <w:basedOn w:val="CellHead7"/>
    <w:qFormat/>
    <w:rsid w:val="004C4734"/>
    <w:pPr>
      <w:jc w:val="center"/>
    </w:pPr>
  </w:style>
  <w:style w:type="paragraph" w:customStyle="1" w:styleId="CellHead7R">
    <w:name w:val="Cell Head 7 R"/>
    <w:basedOn w:val="CellHead7"/>
    <w:qFormat/>
    <w:rsid w:val="004C4734"/>
    <w:pPr>
      <w:jc w:val="right"/>
    </w:pPr>
  </w:style>
  <w:style w:type="paragraph" w:customStyle="1" w:styleId="ProjectTitle">
    <w:name w:val="Project Title"/>
    <w:basedOn w:val="Title"/>
    <w:autoRedefine/>
    <w:qFormat/>
    <w:rsid w:val="00914C7E"/>
    <w:pPr>
      <w:spacing w:line="216" w:lineRule="auto"/>
    </w:pPr>
    <w:rPr>
      <w:rFonts w:ascii="Impact" w:hAnsi="Impact" w:cs="Arial"/>
      <w:b w:val="0"/>
      <w:bCs/>
      <w:sz w:val="96"/>
      <w:szCs w:val="96"/>
    </w:rPr>
  </w:style>
  <w:style w:type="paragraph" w:customStyle="1" w:styleId="TableplainL">
    <w:name w:val="Table plain L"/>
    <w:basedOn w:val="Normal"/>
    <w:qFormat/>
    <w:rsid w:val="009C3BBE"/>
    <w:pPr>
      <w:spacing w:beforeLines="20" w:before="48" w:afterLines="20" w:after="48" w:line="240" w:lineRule="auto"/>
      <w:jc w:val="both"/>
    </w:pPr>
    <w:rPr>
      <w:rFonts w:eastAsiaTheme="minorEastAsia" w:cs="Arial"/>
      <w:lang w:eastAsia="zh-CN"/>
    </w:rPr>
  </w:style>
  <w:style w:type="paragraph" w:customStyle="1" w:styleId="CellC">
    <w:name w:val="Cell_C"/>
    <w:basedOn w:val="Normal"/>
    <w:qFormat/>
    <w:rsid w:val="00F4658E"/>
    <w:pPr>
      <w:spacing w:after="40" w:line="240" w:lineRule="auto"/>
      <w:jc w:val="center"/>
    </w:pPr>
    <w:rPr>
      <w:sz w:val="20"/>
      <w:lang w:val="fr-FR"/>
    </w:rPr>
  </w:style>
  <w:style w:type="paragraph" w:customStyle="1" w:styleId="TableHeadEvergreenL">
    <w:name w:val="Table Head Evergreen L"/>
    <w:basedOn w:val="Normal"/>
    <w:qFormat/>
    <w:rsid w:val="009C3BBE"/>
    <w:pPr>
      <w:spacing w:before="40" w:after="0" w:line="240" w:lineRule="auto"/>
      <w:jc w:val="both"/>
    </w:pPr>
    <w:rPr>
      <w:rFonts w:cs="Arial"/>
      <w:b/>
      <w:color w:val="005E60" w:themeColor="text2"/>
    </w:rPr>
  </w:style>
  <w:style w:type="paragraph" w:customStyle="1" w:styleId="CellList">
    <w:name w:val="Cell List"/>
    <w:basedOn w:val="Cell10L"/>
    <w:qFormat/>
    <w:rsid w:val="004C09D6"/>
    <w:pPr>
      <w:numPr>
        <w:numId w:val="11"/>
      </w:numPr>
      <w:ind w:left="351" w:hanging="270"/>
    </w:pPr>
  </w:style>
  <w:style w:type="character" w:styleId="Strong">
    <w:name w:val="Strong"/>
    <w:uiPriority w:val="22"/>
    <w:qFormat/>
    <w:rsid w:val="00434AEA"/>
    <w:rPr>
      <w:rFonts w:ascii="Inter" w:hAnsi="Inter"/>
      <w:b/>
      <w:sz w:val="22"/>
    </w:rPr>
  </w:style>
  <w:style w:type="paragraph" w:customStyle="1" w:styleId="Body1Report">
    <w:name w:val="Body_1_Report"/>
    <w:basedOn w:val="Normal"/>
    <w:link w:val="Body1ReportChar"/>
    <w:autoRedefine/>
    <w:qFormat/>
    <w:rsid w:val="00434AEA"/>
    <w:pPr>
      <w:spacing w:before="200" w:after="200"/>
    </w:pPr>
    <w:rPr>
      <w:rFonts w:asciiTheme="minorHAnsi" w:hAnsiTheme="minorHAnsi" w:cs="Arial"/>
    </w:rPr>
  </w:style>
  <w:style w:type="paragraph" w:customStyle="1" w:styleId="List1List">
    <w:name w:val="List 1) List"/>
    <w:basedOn w:val="Normal"/>
    <w:rsid w:val="009F2493"/>
    <w:pPr>
      <w:numPr>
        <w:numId w:val="12"/>
      </w:numPr>
    </w:pPr>
  </w:style>
  <w:style w:type="table" w:styleId="GridTable4-Accent2">
    <w:name w:val="Grid Table 4 Accent 2"/>
    <w:basedOn w:val="TableNormal"/>
    <w:uiPriority w:val="49"/>
    <w:rsid w:val="007406FA"/>
    <w:pPr>
      <w:spacing w:after="0" w:line="240" w:lineRule="auto"/>
    </w:pPr>
    <w:tblPr>
      <w:tblStyleRowBandSize w:val="1"/>
      <w:tblStyleColBandSize w:val="1"/>
      <w:tblBorders>
        <w:top w:val="single" w:sz="4" w:space="0" w:color="919191" w:themeColor="accent2" w:themeTint="99"/>
        <w:left w:val="single" w:sz="4" w:space="0" w:color="919191" w:themeColor="accent2" w:themeTint="99"/>
        <w:bottom w:val="single" w:sz="4" w:space="0" w:color="919191" w:themeColor="accent2" w:themeTint="99"/>
        <w:right w:val="single" w:sz="4" w:space="0" w:color="919191" w:themeColor="accent2" w:themeTint="99"/>
        <w:insideH w:val="single" w:sz="4" w:space="0" w:color="919191" w:themeColor="accent2" w:themeTint="99"/>
        <w:insideV w:val="single" w:sz="4" w:space="0" w:color="91919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84848" w:themeColor="accent2"/>
          <w:left w:val="single" w:sz="4" w:space="0" w:color="484848" w:themeColor="accent2"/>
          <w:bottom w:val="single" w:sz="4" w:space="0" w:color="484848" w:themeColor="accent2"/>
          <w:right w:val="single" w:sz="4" w:space="0" w:color="484848" w:themeColor="accent2"/>
          <w:insideH w:val="nil"/>
          <w:insideV w:val="nil"/>
        </w:tcBorders>
        <w:shd w:val="clear" w:color="auto" w:fill="484848" w:themeFill="accent2"/>
      </w:tcPr>
    </w:tblStylePr>
    <w:tblStylePr w:type="lastRow">
      <w:rPr>
        <w:b/>
        <w:bCs/>
      </w:rPr>
      <w:tblPr/>
      <w:tcPr>
        <w:tcBorders>
          <w:top w:val="double" w:sz="4" w:space="0" w:color="4848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ADA" w:themeFill="accent2" w:themeFillTint="33"/>
      </w:tcPr>
    </w:tblStylePr>
    <w:tblStylePr w:type="band1Horz">
      <w:tblPr/>
      <w:tcPr>
        <w:shd w:val="clear" w:color="auto" w:fill="DADADA" w:themeFill="accent2" w:themeFillTint="33"/>
      </w:tcPr>
    </w:tblStylePr>
  </w:style>
  <w:style w:type="paragraph" w:styleId="TOC6">
    <w:name w:val="toc 6"/>
    <w:basedOn w:val="Normal"/>
    <w:next w:val="Normal"/>
    <w:autoRedefine/>
    <w:uiPriority w:val="39"/>
    <w:semiHidden/>
    <w:unhideWhenUsed/>
    <w:rsid w:val="002A4D08"/>
    <w:pPr>
      <w:spacing w:after="100"/>
      <w:ind w:left="1100"/>
    </w:pPr>
    <w:rPr>
      <w:color w:val="005E60" w:themeColor="text2"/>
      <w:sz w:val="24"/>
    </w:rPr>
  </w:style>
  <w:style w:type="paragraph" w:styleId="TOC7">
    <w:name w:val="toc 7"/>
    <w:basedOn w:val="Normal"/>
    <w:next w:val="Normal"/>
    <w:autoRedefine/>
    <w:uiPriority w:val="39"/>
    <w:unhideWhenUsed/>
    <w:rsid w:val="00ED595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4D08"/>
    <w:pPr>
      <w:spacing w:after="100"/>
      <w:ind w:left="1540"/>
    </w:pPr>
    <w:rPr>
      <w:color w:val="005E60" w:themeColor="text2"/>
      <w:sz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A4D08"/>
    <w:pPr>
      <w:spacing w:after="100"/>
      <w:ind w:left="1760"/>
    </w:pPr>
    <w:rPr>
      <w:color w:val="005E60" w:themeColor="text2"/>
      <w:sz w:val="24"/>
    </w:rPr>
  </w:style>
  <w:style w:type="paragraph" w:customStyle="1" w:styleId="NumberedSectionHeaderLevel1">
    <w:name w:val="Numbered Section Header Level 1"/>
    <w:basedOn w:val="Body1Report"/>
    <w:link w:val="NumberedSectionHeaderLevel1Char"/>
    <w:qFormat/>
    <w:rsid w:val="009C3BBE"/>
    <w:pPr>
      <w:numPr>
        <w:numId w:val="13"/>
      </w:numPr>
      <w:spacing w:before="0" w:after="0"/>
      <w:ind w:left="360"/>
    </w:pPr>
    <w:rPr>
      <w:b/>
      <w:bCs/>
      <w:color w:val="005E60" w:themeColor="text2"/>
      <w:sz w:val="32"/>
      <w:szCs w:val="32"/>
    </w:rPr>
  </w:style>
  <w:style w:type="character" w:customStyle="1" w:styleId="Body1ReportChar">
    <w:name w:val="Body_1_Report Char"/>
    <w:basedOn w:val="DefaultParagraphFont"/>
    <w:link w:val="Body1Report"/>
    <w:rsid w:val="00434AEA"/>
    <w:rPr>
      <w:rFonts w:asciiTheme="minorHAnsi" w:hAnsiTheme="minorHAnsi" w:cs="Arial"/>
    </w:rPr>
  </w:style>
  <w:style w:type="character" w:customStyle="1" w:styleId="NumberedSectionHeaderLevel1Char">
    <w:name w:val="Numbered Section Header Level 1 Char"/>
    <w:basedOn w:val="Body1ReportChar"/>
    <w:link w:val="NumberedSectionHeaderLevel1"/>
    <w:rsid w:val="009C3BBE"/>
    <w:rPr>
      <w:rFonts w:asciiTheme="minorHAnsi" w:hAnsiTheme="minorHAnsi" w:cs="Arial"/>
      <w:b/>
      <w:bCs/>
      <w:color w:val="005E60" w:themeColor="text2"/>
      <w:sz w:val="32"/>
      <w:szCs w:val="32"/>
    </w:rPr>
  </w:style>
  <w:style w:type="paragraph" w:customStyle="1" w:styleId="NumberedSectionHeaderLevel2">
    <w:name w:val="Numbered Section Header Level 2"/>
    <w:basedOn w:val="Body1Report"/>
    <w:link w:val="NumberedSectionHeaderLevel2Char"/>
    <w:qFormat/>
    <w:rsid w:val="009C3BBE"/>
    <w:pPr>
      <w:numPr>
        <w:numId w:val="14"/>
      </w:numPr>
      <w:spacing w:before="0" w:after="0"/>
      <w:ind w:left="360"/>
    </w:pPr>
    <w:rPr>
      <w:b/>
      <w:bCs/>
      <w:color w:val="005E60" w:themeColor="text2"/>
      <w:sz w:val="28"/>
      <w:szCs w:val="28"/>
    </w:rPr>
  </w:style>
  <w:style w:type="character" w:customStyle="1" w:styleId="NumberedSectionHeaderLevel2Char">
    <w:name w:val="Numbered Section Header Level 2 Char"/>
    <w:basedOn w:val="Body1ReportChar"/>
    <w:link w:val="NumberedSectionHeaderLevel2"/>
    <w:rsid w:val="009C3BBE"/>
    <w:rPr>
      <w:rFonts w:asciiTheme="minorHAnsi" w:hAnsiTheme="minorHAnsi" w:cs="Arial"/>
      <w:b/>
      <w:bCs/>
      <w:color w:val="005E60" w:themeColor="text2"/>
      <w:sz w:val="28"/>
      <w:szCs w:val="28"/>
    </w:rPr>
  </w:style>
  <w:style w:type="paragraph" w:customStyle="1" w:styleId="NumberedSectionHeaderLevel3">
    <w:name w:val="Numbered Section Header Level 3"/>
    <w:basedOn w:val="Figure"/>
    <w:link w:val="NumberedSectionHeaderLevel3Char"/>
    <w:qFormat/>
    <w:rsid w:val="009C3BBE"/>
    <w:pPr>
      <w:numPr>
        <w:numId w:val="15"/>
      </w:numPr>
      <w:spacing w:before="0" w:after="0" w:line="288" w:lineRule="auto"/>
      <w:ind w:left="360"/>
      <w:jc w:val="left"/>
    </w:pPr>
    <w:rPr>
      <w:rFonts w:cs="Arial"/>
      <w:b/>
      <w:bCs/>
      <w:i w:val="0"/>
      <w:color w:val="005E60" w:themeColor="text2"/>
      <w:sz w:val="24"/>
      <w:szCs w:val="24"/>
    </w:rPr>
  </w:style>
  <w:style w:type="character" w:customStyle="1" w:styleId="FigureChar">
    <w:name w:val="Figure Char"/>
    <w:basedOn w:val="DefaultParagraphFont"/>
    <w:link w:val="Figure"/>
    <w:rsid w:val="004C09D6"/>
    <w:rPr>
      <w:i/>
      <w:noProof/>
      <w:sz w:val="18"/>
    </w:rPr>
  </w:style>
  <w:style w:type="character" w:customStyle="1" w:styleId="NumberedSectionHeaderLevel3Char">
    <w:name w:val="Numbered Section Header Level 3 Char"/>
    <w:basedOn w:val="FigureChar"/>
    <w:link w:val="NumberedSectionHeaderLevel3"/>
    <w:rsid w:val="009C3BBE"/>
    <w:rPr>
      <w:rFonts w:cs="Arial"/>
      <w:b/>
      <w:bCs/>
      <w:i w:val="0"/>
      <w:noProof/>
      <w:color w:val="005E60" w:themeColor="text2"/>
      <w:sz w:val="24"/>
      <w:szCs w:val="24"/>
    </w:rPr>
  </w:style>
  <w:style w:type="paragraph" w:customStyle="1" w:styleId="NumberedSectionHeaderLevel4">
    <w:name w:val="Numbered Section Header Level 4"/>
    <w:basedOn w:val="Figure"/>
    <w:link w:val="NumberedSectionHeaderLevel4Char"/>
    <w:qFormat/>
    <w:rsid w:val="009C3BBE"/>
    <w:pPr>
      <w:numPr>
        <w:numId w:val="16"/>
      </w:numPr>
      <w:spacing w:before="0" w:after="0" w:line="288" w:lineRule="auto"/>
      <w:ind w:left="360"/>
      <w:jc w:val="left"/>
    </w:pPr>
    <w:rPr>
      <w:rFonts w:cs="Arial"/>
      <w:i w:val="0"/>
      <w:color w:val="005E60" w:themeColor="text2"/>
      <w:sz w:val="24"/>
      <w:szCs w:val="24"/>
    </w:rPr>
  </w:style>
  <w:style w:type="character" w:customStyle="1" w:styleId="NumberedSectionHeaderLevel4Char">
    <w:name w:val="Numbered Section Header Level 4 Char"/>
    <w:basedOn w:val="FigureChar"/>
    <w:link w:val="NumberedSectionHeaderLevel4"/>
    <w:rsid w:val="009C3BBE"/>
    <w:rPr>
      <w:rFonts w:cs="Arial"/>
      <w:i w:val="0"/>
      <w:noProof/>
      <w:color w:val="005E60" w:themeColor="text2"/>
      <w:sz w:val="24"/>
      <w:szCs w:val="24"/>
    </w:rPr>
  </w:style>
  <w:style w:type="paragraph" w:customStyle="1" w:styleId="Bullet1">
    <w:name w:val="Bullet 1"/>
    <w:basedOn w:val="Normal"/>
    <w:next w:val="Normal"/>
    <w:qFormat/>
    <w:rsid w:val="009A782C"/>
    <w:pPr>
      <w:numPr>
        <w:numId w:val="2"/>
      </w:numPr>
      <w:tabs>
        <w:tab w:val="left" w:pos="450"/>
      </w:tabs>
      <w:spacing w:before="120" w:after="120" w:line="240" w:lineRule="auto"/>
      <w:ind w:left="810"/>
    </w:pPr>
    <w:rPr>
      <w:szCs w:val="21"/>
    </w:rPr>
  </w:style>
  <w:style w:type="paragraph" w:customStyle="1" w:styleId="DocumentType">
    <w:name w:val="Document Type"/>
    <w:basedOn w:val="SectionDividerSubtitle"/>
    <w:qFormat/>
    <w:rsid w:val="00914C7E"/>
  </w:style>
  <w:style w:type="paragraph" w:customStyle="1" w:styleId="TitlePageSubtitle">
    <w:name w:val="Title Page Subtitle"/>
    <w:basedOn w:val="Subtitle"/>
    <w:qFormat/>
    <w:rsid w:val="00914C7E"/>
    <w:rPr>
      <w:rFonts w:cs="Arial"/>
      <w:b/>
      <w:bCs/>
      <w:sz w:val="56"/>
      <w:szCs w:val="56"/>
    </w:rPr>
  </w:style>
  <w:style w:type="paragraph" w:customStyle="1" w:styleId="AppendixHeading">
    <w:name w:val="Appendix Heading"/>
    <w:basedOn w:val="Heading7"/>
    <w:link w:val="AppendixHeadingChar"/>
    <w:qFormat/>
    <w:rsid w:val="00A26F45"/>
    <w:pPr>
      <w:numPr>
        <w:numId w:val="18"/>
      </w:numPr>
      <w:spacing w:before="160" w:after="160" w:line="360" w:lineRule="auto"/>
    </w:pPr>
    <w:rPr>
      <w:b/>
      <w:i w:val="0"/>
      <w:iCs w:val="0"/>
      <w:color w:val="005E60" w:themeColor="text2"/>
      <w:sz w:val="32"/>
      <w:szCs w:val="32"/>
    </w:rPr>
  </w:style>
  <w:style w:type="character" w:customStyle="1" w:styleId="AppendixHeadingChar">
    <w:name w:val="Appendix Heading Char"/>
    <w:basedOn w:val="Heading7Char"/>
    <w:link w:val="AppendixHeading"/>
    <w:rsid w:val="00A26F45"/>
    <w:rPr>
      <w:rFonts w:asciiTheme="majorHAnsi" w:eastAsiaTheme="majorEastAsia" w:hAnsiTheme="majorHAnsi" w:cstheme="majorBidi"/>
      <w:b/>
      <w:i w:val="0"/>
      <w:iCs w:val="0"/>
      <w:color w:val="005E60" w:themeColor="text2"/>
      <w:sz w:val="32"/>
      <w:szCs w:val="32"/>
    </w:rPr>
  </w:style>
  <w:style w:type="paragraph" w:styleId="ListParagraph">
    <w:name w:val="List Paragraph"/>
    <w:basedOn w:val="Normal"/>
    <w:uiPriority w:val="34"/>
    <w:qFormat/>
    <w:rsid w:val="00917D4F"/>
    <w:pPr>
      <w:ind w:left="720"/>
      <w:contextualSpacing/>
    </w:pPr>
  </w:style>
  <w:style w:type="character" w:customStyle="1" w:styleId="BodyTextChar">
    <w:name w:val="Body Text Char"/>
    <w:aliases w:val="Orig Qstn Char,Original Question Char,body text Char,Orig Qstn1 Char,Original Question1 Char,body text1 Char,Orig Qstn2 Char,Original Question2 Char,body text2 Char,Orig Qstn3 Char,Original Question3 Char,body text3 Char,Orig Qstn4 Char"/>
    <w:basedOn w:val="DefaultParagraphFont"/>
    <w:link w:val="BodyText"/>
    <w:uiPriority w:val="99"/>
    <w:semiHidden/>
    <w:locked/>
    <w:rsid w:val="00E73782"/>
    <w:rPr>
      <w:rFonts w:ascii="GE Inspira Sans" w:eastAsia="Times New Roman" w:hAnsi="GE Inspira Sans" w:cs="Times New Roman"/>
      <w:color w:val="333F48"/>
      <w:szCs w:val="20"/>
    </w:rPr>
  </w:style>
  <w:style w:type="paragraph" w:styleId="BodyText">
    <w:name w:val="Body Text"/>
    <w:aliases w:val="Orig Qstn,Original Question,body text,Orig Qstn1,Original Question1,body text1,Orig Qstn2,Original Question2,body text2,Orig Qstn3,Original Question3,body text3,Orig Qstn4,Original Question4,body text4,bt,Block text,Heading 1 text,BT,t"/>
    <w:link w:val="BodyTextChar"/>
    <w:uiPriority w:val="99"/>
    <w:semiHidden/>
    <w:unhideWhenUsed/>
    <w:qFormat/>
    <w:rsid w:val="00E73782"/>
    <w:pPr>
      <w:spacing w:before="120" w:after="120" w:line="240" w:lineRule="auto"/>
    </w:pPr>
    <w:rPr>
      <w:rFonts w:ascii="GE Inspira Sans" w:eastAsia="Times New Roman" w:hAnsi="GE Inspira Sans" w:cs="Times New Roman"/>
      <w:color w:val="333F48"/>
      <w:szCs w:val="20"/>
    </w:rPr>
  </w:style>
  <w:style w:type="character" w:customStyle="1" w:styleId="BodyTextChar1">
    <w:name w:val="Body Text Char1"/>
    <w:basedOn w:val="DefaultParagraphFont"/>
    <w:uiPriority w:val="99"/>
    <w:semiHidden/>
    <w:rsid w:val="00E73782"/>
  </w:style>
  <w:style w:type="character" w:styleId="SubtleEmphasis">
    <w:name w:val="Subtle Emphasis"/>
    <w:basedOn w:val="DefaultParagraphFont"/>
    <w:uiPriority w:val="19"/>
    <w:qFormat/>
    <w:rsid w:val="00E04D6B"/>
    <w:rPr>
      <w:i/>
      <w:iCs/>
      <w:color w:val="404040" w:themeColor="text1" w:themeTint="BF"/>
    </w:rPr>
  </w:style>
  <w:style w:type="character" w:customStyle="1" w:styleId="highlight">
    <w:name w:val="highlight"/>
    <w:basedOn w:val="DefaultParagraphFont"/>
    <w:rsid w:val="003D706D"/>
  </w:style>
  <w:style w:type="paragraph" w:styleId="NoSpacing">
    <w:name w:val="No Spacing"/>
    <w:uiPriority w:val="1"/>
    <w:qFormat/>
    <w:rsid w:val="00D7332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41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c-variable">
    <w:name w:val="mc-variable"/>
    <w:basedOn w:val="DefaultParagraphFont"/>
    <w:rsid w:val="007418CC"/>
  </w:style>
  <w:style w:type="character" w:styleId="FollowedHyperlink">
    <w:name w:val="FollowedHyperlink"/>
    <w:basedOn w:val="DefaultParagraphFont"/>
    <w:uiPriority w:val="99"/>
    <w:semiHidden/>
    <w:unhideWhenUsed/>
    <w:rsid w:val="009E4D71"/>
    <w:rPr>
      <w:color w:val="C8FF0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0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4609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9547">
              <w:marLeft w:val="0"/>
              <w:marRight w:val="0"/>
              <w:marTop w:val="0"/>
              <w:marBottom w:val="0"/>
              <w:divBdr>
                <w:top w:val="single" w:sz="18" w:space="6" w:color="D3DBE4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1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8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3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05014451\AppData\Roaming\Microsoft\Templates\GE%20Vernova%20Word%20Repor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D61CA0112F4A4E8569B39DDDA34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F71CA-9507-4CE6-B033-E908CB3D090B}"/>
      </w:docPartPr>
      <w:docPartBody>
        <w:p w:rsidR="00D81EB8" w:rsidRDefault="0097659B" w:rsidP="0097659B">
          <w:pPr>
            <w:pStyle w:val="51D61CA0112F4A4E8569B39DDDA349AF"/>
          </w:pPr>
          <w:r w:rsidRPr="000413E0">
            <w:rPr>
              <w:rStyle w:val="PlaceholderText"/>
            </w:rPr>
            <w:t>[Title]</w:t>
          </w:r>
        </w:p>
      </w:docPartBody>
    </w:docPart>
    <w:docPart>
      <w:docPartPr>
        <w:name w:val="5A023908B25B41BFB9138FDF69C81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AEC91-3E83-411F-A843-89B65FC38528}"/>
      </w:docPartPr>
      <w:docPartBody>
        <w:p w:rsidR="00D81EB8" w:rsidRDefault="0097659B" w:rsidP="0097659B">
          <w:pPr>
            <w:pStyle w:val="5A023908B25B41BFB9138FDF69C819BA"/>
          </w:pPr>
          <w:r w:rsidRPr="000413E0">
            <w:rPr>
              <w:rStyle w:val="PlaceholderText"/>
            </w:rPr>
            <w:t>[Subject]</w:t>
          </w:r>
        </w:p>
      </w:docPartBody>
    </w:docPart>
    <w:docPart>
      <w:docPartPr>
        <w:name w:val="DDCC2A5D9BEB4933A156FBA486A1A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82DB3-7A02-4492-B267-5CB6F463BDA1}"/>
      </w:docPartPr>
      <w:docPartBody>
        <w:p w:rsidR="00D81EB8" w:rsidRDefault="0097659B" w:rsidP="0097659B">
          <w:pPr>
            <w:pStyle w:val="DDCC2A5D9BEB4933A156FBA486A1A816"/>
          </w:pPr>
          <w:r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panose1 w:val="020B0502030000000004"/>
    <w:charset w:val="00"/>
    <w:family w:val="swiss"/>
    <w:notTrueType/>
    <w:pitch w:val="variable"/>
    <w:sig w:usb0="E0000AFF" w:usb1="5200A1FF" w:usb2="00000021" w:usb3="00000000" w:csb0="0000019F" w:csb1="00000000"/>
  </w:font>
  <w:font w:name="GE Inspira Sans">
    <w:altName w:val="Calibri"/>
    <w:charset w:val="00"/>
    <w:family w:val="swiss"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F3"/>
    <w:rsid w:val="00002285"/>
    <w:rsid w:val="00020482"/>
    <w:rsid w:val="00023B53"/>
    <w:rsid w:val="00040AEA"/>
    <w:rsid w:val="00041D88"/>
    <w:rsid w:val="000427DD"/>
    <w:rsid w:val="00056642"/>
    <w:rsid w:val="00071A3A"/>
    <w:rsid w:val="0008077E"/>
    <w:rsid w:val="000928E9"/>
    <w:rsid w:val="000D1E49"/>
    <w:rsid w:val="001048A0"/>
    <w:rsid w:val="00126452"/>
    <w:rsid w:val="0019565E"/>
    <w:rsid w:val="0019590F"/>
    <w:rsid w:val="001A38F0"/>
    <w:rsid w:val="001F4684"/>
    <w:rsid w:val="001F499C"/>
    <w:rsid w:val="001F7A3D"/>
    <w:rsid w:val="00211CF4"/>
    <w:rsid w:val="00237D72"/>
    <w:rsid w:val="00242E42"/>
    <w:rsid w:val="00244FB1"/>
    <w:rsid w:val="00255AA5"/>
    <w:rsid w:val="002B7C65"/>
    <w:rsid w:val="002F74D1"/>
    <w:rsid w:val="0031732F"/>
    <w:rsid w:val="003323FD"/>
    <w:rsid w:val="0035470D"/>
    <w:rsid w:val="0035673A"/>
    <w:rsid w:val="003569C5"/>
    <w:rsid w:val="0038105C"/>
    <w:rsid w:val="003E3FC4"/>
    <w:rsid w:val="003F090D"/>
    <w:rsid w:val="004042E6"/>
    <w:rsid w:val="004726BD"/>
    <w:rsid w:val="004B0CED"/>
    <w:rsid w:val="004C29C3"/>
    <w:rsid w:val="00545334"/>
    <w:rsid w:val="00546E05"/>
    <w:rsid w:val="005B3A91"/>
    <w:rsid w:val="005B5ABF"/>
    <w:rsid w:val="005C113B"/>
    <w:rsid w:val="005E587F"/>
    <w:rsid w:val="00602B07"/>
    <w:rsid w:val="006470F3"/>
    <w:rsid w:val="00655F15"/>
    <w:rsid w:val="00663ED9"/>
    <w:rsid w:val="006F14F5"/>
    <w:rsid w:val="007109F5"/>
    <w:rsid w:val="00723615"/>
    <w:rsid w:val="0072577E"/>
    <w:rsid w:val="00740A34"/>
    <w:rsid w:val="00752D5C"/>
    <w:rsid w:val="00764453"/>
    <w:rsid w:val="00787F12"/>
    <w:rsid w:val="007915BD"/>
    <w:rsid w:val="0079707C"/>
    <w:rsid w:val="007B5B60"/>
    <w:rsid w:val="00827ABE"/>
    <w:rsid w:val="008458A3"/>
    <w:rsid w:val="008500EB"/>
    <w:rsid w:val="00880954"/>
    <w:rsid w:val="0089422C"/>
    <w:rsid w:val="008A700C"/>
    <w:rsid w:val="008C636A"/>
    <w:rsid w:val="008C75CE"/>
    <w:rsid w:val="008F0BF8"/>
    <w:rsid w:val="009208D1"/>
    <w:rsid w:val="00933286"/>
    <w:rsid w:val="0097659B"/>
    <w:rsid w:val="009B725B"/>
    <w:rsid w:val="009C7980"/>
    <w:rsid w:val="009D478A"/>
    <w:rsid w:val="00A0431C"/>
    <w:rsid w:val="00A05D11"/>
    <w:rsid w:val="00A225EA"/>
    <w:rsid w:val="00A27087"/>
    <w:rsid w:val="00A36848"/>
    <w:rsid w:val="00A42C1E"/>
    <w:rsid w:val="00A54E4E"/>
    <w:rsid w:val="00A8036C"/>
    <w:rsid w:val="00AB702D"/>
    <w:rsid w:val="00AE3AE8"/>
    <w:rsid w:val="00B040D8"/>
    <w:rsid w:val="00B24FAD"/>
    <w:rsid w:val="00B2767B"/>
    <w:rsid w:val="00B46192"/>
    <w:rsid w:val="00B55147"/>
    <w:rsid w:val="00B553F0"/>
    <w:rsid w:val="00B71AAA"/>
    <w:rsid w:val="00B76F53"/>
    <w:rsid w:val="00B8457D"/>
    <w:rsid w:val="00BE2ECE"/>
    <w:rsid w:val="00C041E5"/>
    <w:rsid w:val="00C21460"/>
    <w:rsid w:val="00C425E3"/>
    <w:rsid w:val="00CE25FD"/>
    <w:rsid w:val="00CE461D"/>
    <w:rsid w:val="00D048BF"/>
    <w:rsid w:val="00D34CA5"/>
    <w:rsid w:val="00D56F08"/>
    <w:rsid w:val="00D62EBA"/>
    <w:rsid w:val="00D81EB8"/>
    <w:rsid w:val="00D91D04"/>
    <w:rsid w:val="00DC43CC"/>
    <w:rsid w:val="00DD2301"/>
    <w:rsid w:val="00DD7A6A"/>
    <w:rsid w:val="00DE0311"/>
    <w:rsid w:val="00DF601C"/>
    <w:rsid w:val="00DF6303"/>
    <w:rsid w:val="00E0537D"/>
    <w:rsid w:val="00E14733"/>
    <w:rsid w:val="00E5596E"/>
    <w:rsid w:val="00E6774E"/>
    <w:rsid w:val="00E864E3"/>
    <w:rsid w:val="00E91D34"/>
    <w:rsid w:val="00EA47C9"/>
    <w:rsid w:val="00EC1834"/>
    <w:rsid w:val="00EC7C9D"/>
    <w:rsid w:val="00EF247F"/>
    <w:rsid w:val="00F40B38"/>
    <w:rsid w:val="00F424F3"/>
    <w:rsid w:val="00F522CA"/>
    <w:rsid w:val="00F54C5A"/>
    <w:rsid w:val="00FA5876"/>
    <w:rsid w:val="00FA5CB1"/>
    <w:rsid w:val="00FA67DE"/>
    <w:rsid w:val="00FC64A4"/>
    <w:rsid w:val="00FC78C3"/>
    <w:rsid w:val="00FF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659B"/>
  </w:style>
  <w:style w:type="paragraph" w:customStyle="1" w:styleId="51D61CA0112F4A4E8569B39DDDA349AF">
    <w:name w:val="51D61CA0112F4A4E8569B39DDDA349AF"/>
    <w:rsid w:val="0097659B"/>
    <w:rPr>
      <w:lang w:val="en-US" w:eastAsia="en-US"/>
    </w:rPr>
  </w:style>
  <w:style w:type="paragraph" w:customStyle="1" w:styleId="5A023908B25B41BFB9138FDF69C819BA">
    <w:name w:val="5A023908B25B41BFB9138FDF69C819BA"/>
    <w:rsid w:val="0097659B"/>
    <w:rPr>
      <w:lang w:val="en-US" w:eastAsia="en-US"/>
    </w:rPr>
  </w:style>
  <w:style w:type="paragraph" w:customStyle="1" w:styleId="DDCC2A5D9BEB4933A156FBA486A1A816">
    <w:name w:val="DDCC2A5D9BEB4933A156FBA486A1A816"/>
    <w:rsid w:val="0097659B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GEV Theme1">
  <a:themeElements>
    <a:clrScheme name="Custom 2">
      <a:dk1>
        <a:sysClr val="windowText" lastClr="000000"/>
      </a:dk1>
      <a:lt1>
        <a:sysClr val="window" lastClr="FFFFFF"/>
      </a:lt1>
      <a:dk2>
        <a:srgbClr val="005E60"/>
      </a:dk2>
      <a:lt2>
        <a:srgbClr val="CCCCCC"/>
      </a:lt2>
      <a:accent1>
        <a:srgbClr val="C8FF08"/>
      </a:accent1>
      <a:accent2>
        <a:srgbClr val="484848"/>
      </a:accent2>
      <a:accent3>
        <a:srgbClr val="59C3C9"/>
      </a:accent3>
      <a:accent4>
        <a:srgbClr val="BFA682"/>
      </a:accent4>
      <a:accent5>
        <a:srgbClr val="F3C147"/>
      </a:accent5>
      <a:accent6>
        <a:srgbClr val="EC642B"/>
      </a:accent6>
      <a:hlink>
        <a:srgbClr val="005E60"/>
      </a:hlink>
      <a:folHlink>
        <a:srgbClr val="C8FF0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458DB624C0A942ABCFEB67A66689FC" ma:contentTypeVersion="16" ma:contentTypeDescription="Create a new document." ma:contentTypeScope="" ma:versionID="1d617e165bf02a37565d29057618d458">
  <xsd:schema xmlns:xsd="http://www.w3.org/2001/XMLSchema" xmlns:xs="http://www.w3.org/2001/XMLSchema" xmlns:p="http://schemas.microsoft.com/office/2006/metadata/properties" xmlns:ns1="http://schemas.microsoft.com/sharepoint/v3" xmlns:ns2="8457e836-6c31-402f-9d63-6a53e4209784" xmlns:ns3="f051dd9d-f4a8-4a26-bec7-37ae5cf7350b" targetNamespace="http://schemas.microsoft.com/office/2006/metadata/properties" ma:root="true" ma:fieldsID="e363ce61189a03b7e2aa81bc11c3ceb0" ns1:_="" ns2:_="" ns3:_="">
    <xsd:import namespace="http://schemas.microsoft.com/sharepoint/v3"/>
    <xsd:import namespace="8457e836-6c31-402f-9d63-6a53e4209784"/>
    <xsd:import namespace="f051dd9d-f4a8-4a26-bec7-37ae5cf735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57e836-6c31-402f-9d63-6a53e420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cc82ffe-21c7-449b-a18d-914de9239d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1dd9d-f4a8-4a26-bec7-37ae5cf7350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6d6dae1-fa6e-445a-866c-0d3ad35cdddf}" ma:internalName="TaxCatchAll" ma:showField="CatchAllData" ma:web="f051dd9d-f4a8-4a26-bec7-37ae5cf735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051dd9d-f4a8-4a26-bec7-37ae5cf7350b" xsi:nil="true"/>
    <_ip_UnifiedCompliancePolicyProperties xmlns="http://schemas.microsoft.com/sharepoint/v3" xsi:nil="true"/>
    <lcf76f155ced4ddcb4097134ff3c332f xmlns="8457e836-6c31-402f-9d63-6a53e420978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EFC24-FF39-462F-BDAC-8A30538BA2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457e836-6c31-402f-9d63-6a53e4209784"/>
    <ds:schemaRef ds:uri="f051dd9d-f4a8-4a26-bec7-37ae5cf735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CFBBFC-D2BE-44FC-B438-3FA61EC5D5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CCCBB6-1A9D-427C-80DB-92ED945F8EA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051dd9d-f4a8-4a26-bec7-37ae5cf7350b"/>
    <ds:schemaRef ds:uri="8457e836-6c31-402f-9d63-6a53e4209784"/>
  </ds:schemaRefs>
</ds:datastoreItem>
</file>

<file path=customXml/itemProps4.xml><?xml version="1.0" encoding="utf-8"?>
<ds:datastoreItem xmlns:ds="http://schemas.openxmlformats.org/officeDocument/2006/customXml" ds:itemID="{2F5502B9-61D9-45CD-AFCD-6774036FB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 Vernova Word Report Template</Template>
  <TotalTime>0</TotalTime>
  <Pages>8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NPG ADMS Upgrade – DNS/AD/MTLS/2FA</vt:lpstr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NPG ADMS Upgrade – DNS/AD/MTLS/2FA</dc:title>
  <dc:subject>CR169</dc:subject>
  <dc:creator>Yeliseyev, Vladimir (GE Digital)</dc:creator>
  <cp:keywords>Customer</cp:keywords>
  <dc:description/>
  <cp:lastModifiedBy>Ilangovan, Cheralathan (GE Vernova, consultant)</cp:lastModifiedBy>
  <cp:revision>2</cp:revision>
  <cp:lastPrinted>2025-08-18T12:41:00Z</cp:lastPrinted>
  <dcterms:created xsi:type="dcterms:W3CDTF">2026-07-09T08:22:00Z</dcterms:created>
  <dcterms:modified xsi:type="dcterms:W3CDTF">2026-07-09T08:22:00Z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0x01010066458DB624C0A942ABCFEB67A66689FC</vt:lpwstr>
  </property>
  <property fmtid="{D5CDD505-2E9C-101B-9397-08002B2CF9AE}" pid="3" name="MediaServiceImageTags">
    <vt:lpwstr/>
  </property>
</Properties>
</file>